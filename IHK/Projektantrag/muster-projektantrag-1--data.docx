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81C58" w14:textId="77777777" w:rsidR="00AC5EBF" w:rsidRDefault="00AC5EBF" w:rsidP="00AC5EBF">
      <w:pPr>
        <w:pStyle w:val="berschrift1"/>
        <w:rPr>
          <w:rFonts w:cs="Arial"/>
          <w:sz w:val="18"/>
          <w:szCs w:val="18"/>
        </w:rPr>
      </w:pPr>
    </w:p>
    <w:p w14:paraId="1E842D58" w14:textId="77777777" w:rsidR="00AC5EBF" w:rsidRDefault="00AC5EBF" w:rsidP="00AC5EBF">
      <w:pPr>
        <w:pStyle w:val="berschrift1"/>
        <w:rPr>
          <w:rFonts w:cs="Arial"/>
          <w:sz w:val="18"/>
          <w:szCs w:val="18"/>
        </w:rPr>
      </w:pPr>
    </w:p>
    <w:p w14:paraId="4FCC467C" w14:textId="77777777" w:rsidR="00AC5EBF" w:rsidRPr="00AC5EBF" w:rsidRDefault="00AC5EBF" w:rsidP="00AC5EBF">
      <w:pPr>
        <w:pStyle w:val="berschrift1"/>
        <w:rPr>
          <w:b w:val="0"/>
          <w:sz w:val="28"/>
          <w:szCs w:val="28"/>
          <w:u w:val="single"/>
        </w:rPr>
      </w:pPr>
      <w:r w:rsidRPr="00AC5EBF">
        <w:rPr>
          <w:rFonts w:cs="Arial"/>
          <w:sz w:val="28"/>
          <w:szCs w:val="28"/>
          <w:u w:val="single"/>
        </w:rPr>
        <w:t xml:space="preserve">Muster/Erklärungen </w:t>
      </w:r>
      <w:r w:rsidRPr="00AC5EBF">
        <w:rPr>
          <w:rFonts w:cs="Arial"/>
          <w:b w:val="0"/>
          <w:sz w:val="28"/>
          <w:szCs w:val="28"/>
          <w:u w:val="single"/>
        </w:rPr>
        <w:t>für den</w:t>
      </w:r>
      <w:r w:rsidRPr="00AC5EBF">
        <w:rPr>
          <w:rFonts w:cs="Arial"/>
          <w:sz w:val="28"/>
          <w:szCs w:val="28"/>
          <w:u w:val="single"/>
        </w:rPr>
        <w:t xml:space="preserve"> </w:t>
      </w:r>
      <w:r w:rsidRPr="00AC5EBF">
        <w:rPr>
          <w:b w:val="0"/>
          <w:sz w:val="28"/>
          <w:szCs w:val="28"/>
          <w:u w:val="single"/>
        </w:rPr>
        <w:t>Antrag für die betriebliche Projektarbeit</w:t>
      </w:r>
    </w:p>
    <w:p w14:paraId="6AB8E1C1" w14:textId="77777777" w:rsidR="00AC5EBF" w:rsidRPr="00AC5EBF" w:rsidRDefault="00AC5EBF" w:rsidP="00AC5EBF">
      <w:pPr>
        <w:rPr>
          <w:sz w:val="16"/>
          <w:u w:val="single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9"/>
      </w:tblGrid>
      <w:tr w:rsidR="00AC5EBF" w14:paraId="61D44136" w14:textId="77777777">
        <w:trPr>
          <w:trHeight w:val="529"/>
        </w:trPr>
        <w:tc>
          <w:tcPr>
            <w:tcW w:w="9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4B74FF" w14:textId="4DD5A268" w:rsidR="00AC5EBF" w:rsidRDefault="00111A57">
            <w:r>
              <w:rPr>
                <w:snapToGrid w:val="0"/>
                <w:color w:val="000000"/>
                <w:sz w:val="22"/>
              </w:rPr>
              <w:t>Fachinformatiker / Systemintegration</w:t>
            </w:r>
          </w:p>
        </w:tc>
      </w:tr>
    </w:tbl>
    <w:p w14:paraId="26D6A802" w14:textId="77777777" w:rsidR="00AC5EBF" w:rsidRDefault="00AC5EBF" w:rsidP="00AC5EBF">
      <w:pPr>
        <w:rPr>
          <w:sz w:val="16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5"/>
        <w:gridCol w:w="850"/>
        <w:gridCol w:w="4394"/>
      </w:tblGrid>
      <w:tr w:rsidR="00AC5EBF" w:rsidRPr="00111A57" w14:paraId="426E384F" w14:textId="77777777">
        <w:trPr>
          <w:trHeight w:val="1787"/>
        </w:trPr>
        <w:tc>
          <w:tcPr>
            <w:tcW w:w="4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82414" w14:textId="77777777" w:rsidR="00AC5EBF" w:rsidRDefault="00AC5EBF">
            <w:pPr>
              <w:pStyle w:val="berschrift1"/>
              <w:rPr>
                <w:b w:val="0"/>
                <w:sz w:val="18"/>
              </w:rPr>
            </w:pPr>
            <w:r>
              <w:rPr>
                <w:b w:val="0"/>
                <w:sz w:val="18"/>
              </w:rPr>
              <w:t>Antragsteller(in):</w:t>
            </w:r>
            <w:r>
              <w:rPr>
                <w:b w:val="0"/>
              </w:rPr>
              <w:t xml:space="preserve"> </w:t>
            </w:r>
          </w:p>
          <w:p w14:paraId="318CD474" w14:textId="77777777" w:rsidR="00AC5EBF" w:rsidRDefault="00AC5EBF"/>
          <w:p w14:paraId="6A53976E" w14:textId="77777777" w:rsidR="00AC5EBF" w:rsidRDefault="00111A57">
            <w:pPr>
              <w:rPr>
                <w:snapToGrid w:val="0"/>
                <w:color w:val="000000"/>
                <w:sz w:val="22"/>
              </w:rPr>
            </w:pPr>
            <w:r>
              <w:rPr>
                <w:snapToGrid w:val="0"/>
                <w:color w:val="000000"/>
                <w:sz w:val="22"/>
              </w:rPr>
              <w:t>Ioannis Kiourtzidis, Burgschmietstraße 33,</w:t>
            </w:r>
          </w:p>
          <w:p w14:paraId="5B58E26B" w14:textId="0CCA9D16" w:rsidR="00111A57" w:rsidRDefault="00111A57">
            <w:pPr>
              <w:rPr>
                <w:b/>
                <w:sz w:val="18"/>
              </w:rPr>
            </w:pPr>
            <w:r>
              <w:rPr>
                <w:snapToGrid w:val="0"/>
                <w:color w:val="000000"/>
                <w:sz w:val="22"/>
              </w:rPr>
              <w:t>90419 Nürnberg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BF30D57" w14:textId="77777777" w:rsidR="00AC5EBF" w:rsidRDefault="00AC5EBF">
            <w:pPr>
              <w:pStyle w:val="berschrift1"/>
              <w:rPr>
                <w:b w:val="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3C714" w14:textId="77777777" w:rsidR="00AC5EBF" w:rsidRDefault="00AC5EBF">
            <w:pPr>
              <w:pStyle w:val="berschrift1"/>
              <w:rPr>
                <w:b w:val="0"/>
                <w:sz w:val="18"/>
              </w:rPr>
            </w:pPr>
            <w:r>
              <w:rPr>
                <w:b w:val="0"/>
                <w:sz w:val="18"/>
              </w:rPr>
              <w:t>Ausbildungsbetrieb / Praktikumsbetrieb:</w:t>
            </w:r>
          </w:p>
          <w:p w14:paraId="77CF3548" w14:textId="77777777" w:rsidR="00AC5EBF" w:rsidRDefault="00AC5EBF"/>
          <w:p w14:paraId="12B3BC5A" w14:textId="77777777" w:rsidR="00111A57" w:rsidRDefault="00111A57">
            <w:r w:rsidRPr="00111A57">
              <w:t>Bissantz und Company GmbH</w:t>
            </w:r>
            <w:r>
              <w:t>,</w:t>
            </w:r>
            <w:r w:rsidRPr="00111A57">
              <w:t xml:space="preserve"> </w:t>
            </w:r>
          </w:p>
          <w:p w14:paraId="514796BA" w14:textId="63E388F4" w:rsidR="00111A57" w:rsidRPr="00111A57" w:rsidRDefault="00111A57">
            <w:pPr>
              <w:rPr>
                <w:b/>
              </w:rPr>
            </w:pPr>
            <w:r w:rsidRPr="00111A57">
              <w:t>Nord</w:t>
            </w:r>
            <w:r>
              <w:t>ring 98, 90409 Nürnberg</w:t>
            </w:r>
          </w:p>
        </w:tc>
      </w:tr>
    </w:tbl>
    <w:p w14:paraId="19730744" w14:textId="77777777" w:rsidR="00AC5EBF" w:rsidRPr="00111A57" w:rsidRDefault="00AC5EBF" w:rsidP="00AC5EBF">
      <w:pPr>
        <w:rPr>
          <w:sz w:val="16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5"/>
        <w:gridCol w:w="850"/>
        <w:gridCol w:w="4394"/>
      </w:tblGrid>
      <w:tr w:rsidR="00AC5EBF" w14:paraId="31C4CA09" w14:textId="77777777">
        <w:trPr>
          <w:trHeight w:val="1493"/>
        </w:trPr>
        <w:tc>
          <w:tcPr>
            <w:tcW w:w="4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A026D" w14:textId="77777777" w:rsidR="00111A57" w:rsidRDefault="00AC5EBF">
            <w:r>
              <w:rPr>
                <w:sz w:val="18"/>
              </w:rPr>
              <w:t>Abschlussprüfung:</w:t>
            </w:r>
            <w:r>
              <w:t xml:space="preserve">  </w:t>
            </w:r>
            <w:r>
              <w:tab/>
              <w:t xml:space="preserve"> </w:t>
            </w:r>
          </w:p>
          <w:p w14:paraId="6B7B68DB" w14:textId="77777777" w:rsidR="00111A57" w:rsidRDefault="00111A57"/>
          <w:p w14:paraId="7CBD1B15" w14:textId="438BF679" w:rsidR="00AC5EBF" w:rsidRPr="00653002" w:rsidRDefault="00111A57">
            <w:r w:rsidRPr="00653002">
              <w:t>Sommer 2026</w:t>
            </w:r>
          </w:p>
          <w:p w14:paraId="7DC4E2D8" w14:textId="77777777" w:rsidR="00AC5EBF" w:rsidRDefault="00AC5EBF">
            <w:pPr>
              <w:rPr>
                <w:sz w:val="16"/>
              </w:rPr>
            </w:pPr>
          </w:p>
          <w:p w14:paraId="053F802B" w14:textId="77777777" w:rsidR="00AC5EBF" w:rsidRDefault="00AC5EBF">
            <w:pPr>
              <w:rPr>
                <w:b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024A34C" w14:textId="77777777" w:rsidR="00AC5EBF" w:rsidRDefault="00AC5EBF">
            <w:pPr>
              <w:pStyle w:val="berschrift2"/>
              <w:ind w:right="-70"/>
              <w:rPr>
                <w:rFonts w:ascii="Arial" w:hAnsi="Arial"/>
                <w:sz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984DC" w14:textId="77777777" w:rsidR="00AC5EBF" w:rsidRDefault="00AC5EBF">
            <w:pPr>
              <w:pStyle w:val="berschrift2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Umschulungsträger:</w:t>
            </w:r>
          </w:p>
          <w:p w14:paraId="0D655899" w14:textId="77777777" w:rsidR="00111A57" w:rsidRDefault="00111A57"/>
          <w:p w14:paraId="185937F7" w14:textId="30D2431C" w:rsidR="00AC5EBF" w:rsidRDefault="00111A57">
            <w:pPr>
              <w:rPr>
                <w:b/>
              </w:rPr>
            </w:pPr>
            <w:r>
              <w:t>keine</w:t>
            </w:r>
          </w:p>
        </w:tc>
      </w:tr>
    </w:tbl>
    <w:p w14:paraId="658783CC" w14:textId="77777777" w:rsidR="00AC5EBF" w:rsidRDefault="00AC5EBF" w:rsidP="00AC5EBF">
      <w:pPr>
        <w:rPr>
          <w:sz w:val="16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9"/>
      </w:tblGrid>
      <w:tr w:rsidR="00AC5EBF" w14:paraId="7A88A64E" w14:textId="77777777">
        <w:trPr>
          <w:trHeight w:val="782"/>
        </w:trPr>
        <w:tc>
          <w:tcPr>
            <w:tcW w:w="9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D822B8" w14:textId="77777777" w:rsidR="00AC5EBF" w:rsidRDefault="00AC5EBF">
            <w:pPr>
              <w:rPr>
                <w:sz w:val="18"/>
              </w:rPr>
            </w:pPr>
            <w:r>
              <w:rPr>
                <w:sz w:val="18"/>
              </w:rPr>
              <w:t>Projektbezeichnung / Projektziel (Auftrag/Teilauftrag):</w:t>
            </w:r>
          </w:p>
          <w:p w14:paraId="70B8BF1D" w14:textId="0864EDAE" w:rsidR="00AC5EBF" w:rsidRPr="00653002" w:rsidRDefault="00EA7C81">
            <w:r w:rsidRPr="00EA7C81">
              <w:t>Aufbau einer virtuellen IT-Infrastruktur zur Implementierung eines zentralen Monitoring-Systems</w:t>
            </w:r>
            <w:r>
              <w:t>.</w:t>
            </w:r>
          </w:p>
        </w:tc>
      </w:tr>
    </w:tbl>
    <w:p w14:paraId="6760F864" w14:textId="77777777" w:rsidR="00AC5EBF" w:rsidRDefault="00AC5EBF" w:rsidP="00AC5EBF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9"/>
      </w:tblGrid>
      <w:tr w:rsidR="00AC5EBF" w14:paraId="3C104B45" w14:textId="77777777">
        <w:trPr>
          <w:trHeight w:val="5500"/>
        </w:trPr>
        <w:tc>
          <w:tcPr>
            <w:tcW w:w="9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6107D" w14:textId="77777777" w:rsidR="00AC5EBF" w:rsidRDefault="00AC5EBF">
            <w:pPr>
              <w:rPr>
                <w:sz w:val="18"/>
              </w:rPr>
            </w:pPr>
            <w:r>
              <w:rPr>
                <w:sz w:val="18"/>
              </w:rPr>
              <w:t xml:space="preserve">Kurze Projektbeschreibung (Anzahl der Endgeräte, verwendete Software, Plattform(en)): </w:t>
            </w:r>
          </w:p>
          <w:p w14:paraId="248AEF20" w14:textId="77777777" w:rsidR="00EA7C81" w:rsidRDefault="00EA7C81">
            <w:pPr>
              <w:rPr>
                <w:sz w:val="18"/>
              </w:rPr>
            </w:pPr>
          </w:p>
          <w:p w14:paraId="2E2E3C55" w14:textId="77777777" w:rsidR="00653002" w:rsidRPr="00653002" w:rsidRDefault="00653002" w:rsidP="00653002">
            <w:pPr>
              <w:rPr>
                <w:sz w:val="22"/>
                <w:szCs w:val="18"/>
              </w:rPr>
            </w:pPr>
            <w:r w:rsidRPr="00653002">
              <w:rPr>
                <w:sz w:val="22"/>
                <w:szCs w:val="18"/>
              </w:rPr>
              <w:t xml:space="preserve">Im Rahmen des Projektes wird eine virtuelle Netzumgebung auf einem physischen Host-Rechner aufgebaut. Als Host-Betriebssystem kommt </w:t>
            </w:r>
            <w:r w:rsidRPr="00653002">
              <w:rPr>
                <w:bCs/>
                <w:sz w:val="22"/>
                <w:szCs w:val="18"/>
              </w:rPr>
              <w:t>Windows Server 2019</w:t>
            </w:r>
            <w:r w:rsidRPr="00653002">
              <w:rPr>
                <w:sz w:val="22"/>
                <w:szCs w:val="18"/>
              </w:rPr>
              <w:t xml:space="preserve"> mit der Virtualisierungsplattform </w:t>
            </w:r>
            <w:r w:rsidRPr="00653002">
              <w:rPr>
                <w:bCs/>
                <w:sz w:val="22"/>
                <w:szCs w:val="18"/>
              </w:rPr>
              <w:t>Hyper-V</w:t>
            </w:r>
            <w:r w:rsidRPr="00653002">
              <w:rPr>
                <w:sz w:val="22"/>
                <w:szCs w:val="18"/>
              </w:rPr>
              <w:t xml:space="preserve"> zum Einsatz. Innerhalb dieser Umgebung werden mehrere virtuelle Maschinen erstellt, die jeweils eine definierte Aufgabe im Netzwerk übernehmen.</w:t>
            </w:r>
          </w:p>
          <w:p w14:paraId="3ECD46C5" w14:textId="77777777" w:rsidR="00653002" w:rsidRPr="00653002" w:rsidRDefault="00653002" w:rsidP="00653002">
            <w:pPr>
              <w:rPr>
                <w:sz w:val="22"/>
                <w:szCs w:val="18"/>
              </w:rPr>
            </w:pPr>
            <w:r w:rsidRPr="00653002">
              <w:rPr>
                <w:sz w:val="22"/>
                <w:szCs w:val="18"/>
              </w:rPr>
              <w:t xml:space="preserve">Die virtuelle Infrastruktur besteht aus einem </w:t>
            </w:r>
            <w:r w:rsidRPr="00653002">
              <w:rPr>
                <w:bCs/>
                <w:sz w:val="22"/>
                <w:szCs w:val="18"/>
              </w:rPr>
              <w:t>FTP-Server</w:t>
            </w:r>
            <w:r w:rsidRPr="00653002">
              <w:rPr>
                <w:sz w:val="22"/>
                <w:szCs w:val="18"/>
              </w:rPr>
              <w:t xml:space="preserve">, einem </w:t>
            </w:r>
            <w:r w:rsidRPr="00653002">
              <w:rPr>
                <w:bCs/>
                <w:sz w:val="22"/>
                <w:szCs w:val="18"/>
              </w:rPr>
              <w:t>Webserver</w:t>
            </w:r>
            <w:r w:rsidRPr="00653002">
              <w:rPr>
                <w:sz w:val="22"/>
                <w:szCs w:val="18"/>
              </w:rPr>
              <w:t xml:space="preserve">, einem </w:t>
            </w:r>
            <w:r w:rsidRPr="00653002">
              <w:rPr>
                <w:bCs/>
                <w:sz w:val="22"/>
                <w:szCs w:val="18"/>
              </w:rPr>
              <w:t>Client-System</w:t>
            </w:r>
            <w:r w:rsidRPr="00653002">
              <w:rPr>
                <w:sz w:val="22"/>
                <w:szCs w:val="18"/>
              </w:rPr>
              <w:t xml:space="preserve"> sowie einem </w:t>
            </w:r>
            <w:r w:rsidRPr="00653002">
              <w:rPr>
                <w:bCs/>
                <w:sz w:val="22"/>
                <w:szCs w:val="18"/>
              </w:rPr>
              <w:t>Monitoring-Server mit PRTG Network Monitor</w:t>
            </w:r>
            <w:r w:rsidRPr="00653002">
              <w:rPr>
                <w:sz w:val="22"/>
                <w:szCs w:val="18"/>
              </w:rPr>
              <w:t xml:space="preserve">. PRTG überwacht die gesamte Umgebung hinsichtlich Erreichbarkeit, Ressourcenauslastung und Verfügbarkeit der Dienste und stellt die Monitoring-Daten in Echtzeit über eine </w:t>
            </w:r>
            <w:r w:rsidRPr="00653002">
              <w:rPr>
                <w:bCs/>
                <w:sz w:val="22"/>
                <w:szCs w:val="18"/>
              </w:rPr>
              <w:t>webbasierte Benutzeroberfläche</w:t>
            </w:r>
            <w:r w:rsidRPr="00653002">
              <w:rPr>
                <w:sz w:val="22"/>
                <w:szCs w:val="18"/>
              </w:rPr>
              <w:t xml:space="preserve"> dar.</w:t>
            </w:r>
          </w:p>
          <w:p w14:paraId="476C7EBD" w14:textId="77777777" w:rsidR="00653002" w:rsidRPr="00653002" w:rsidRDefault="00653002" w:rsidP="00653002">
            <w:pPr>
              <w:rPr>
                <w:sz w:val="22"/>
                <w:szCs w:val="18"/>
              </w:rPr>
            </w:pPr>
            <w:r w:rsidRPr="00653002">
              <w:rPr>
                <w:bCs/>
                <w:sz w:val="22"/>
                <w:szCs w:val="18"/>
              </w:rPr>
              <w:t>Anzahl der Endgeräte:</w:t>
            </w:r>
          </w:p>
          <w:p w14:paraId="2846EF94" w14:textId="77777777" w:rsidR="00653002" w:rsidRPr="00653002" w:rsidRDefault="00653002" w:rsidP="00653002">
            <w:pPr>
              <w:numPr>
                <w:ilvl w:val="0"/>
                <w:numId w:val="1"/>
              </w:numPr>
              <w:rPr>
                <w:sz w:val="22"/>
                <w:szCs w:val="18"/>
              </w:rPr>
            </w:pPr>
            <w:r w:rsidRPr="00653002">
              <w:rPr>
                <w:sz w:val="22"/>
                <w:szCs w:val="18"/>
              </w:rPr>
              <w:t>1 physischer Host-Rechner</w:t>
            </w:r>
          </w:p>
          <w:p w14:paraId="4461CF37" w14:textId="77777777" w:rsidR="00653002" w:rsidRPr="00653002" w:rsidRDefault="00653002" w:rsidP="00653002">
            <w:pPr>
              <w:numPr>
                <w:ilvl w:val="0"/>
                <w:numId w:val="1"/>
              </w:numPr>
              <w:rPr>
                <w:sz w:val="22"/>
                <w:szCs w:val="18"/>
              </w:rPr>
            </w:pPr>
            <w:r w:rsidRPr="00653002">
              <w:rPr>
                <w:sz w:val="22"/>
                <w:szCs w:val="18"/>
              </w:rPr>
              <w:t>4 virtuelle Maschinen (FTP-Server, Webserver, Client, PRTG-Server)</w:t>
            </w:r>
            <w:r w:rsidRPr="00653002">
              <w:rPr>
                <w:sz w:val="22"/>
                <w:szCs w:val="18"/>
              </w:rPr>
              <w:br/>
            </w:r>
            <w:r w:rsidRPr="00653002">
              <w:rPr>
                <w:bCs/>
                <w:sz w:val="22"/>
                <w:szCs w:val="18"/>
              </w:rPr>
              <w:t>Gesamt: 5 Endgeräte</w:t>
            </w:r>
          </w:p>
          <w:p w14:paraId="775751A3" w14:textId="77777777" w:rsidR="00653002" w:rsidRPr="00653002" w:rsidRDefault="00653002" w:rsidP="00653002">
            <w:pPr>
              <w:rPr>
                <w:sz w:val="22"/>
                <w:szCs w:val="18"/>
              </w:rPr>
            </w:pPr>
            <w:r w:rsidRPr="00653002">
              <w:rPr>
                <w:bCs/>
                <w:sz w:val="22"/>
                <w:szCs w:val="18"/>
              </w:rPr>
              <w:t>Verwendete Software:</w:t>
            </w:r>
          </w:p>
          <w:p w14:paraId="6BE3C031" w14:textId="77777777" w:rsidR="00653002" w:rsidRPr="00653002" w:rsidRDefault="00653002" w:rsidP="00653002">
            <w:pPr>
              <w:numPr>
                <w:ilvl w:val="0"/>
                <w:numId w:val="2"/>
              </w:numPr>
              <w:rPr>
                <w:sz w:val="22"/>
                <w:szCs w:val="18"/>
              </w:rPr>
            </w:pPr>
            <w:r w:rsidRPr="00653002">
              <w:rPr>
                <w:sz w:val="22"/>
                <w:szCs w:val="18"/>
              </w:rPr>
              <w:t>Windows Server 2019 (Host-System)</w:t>
            </w:r>
          </w:p>
          <w:p w14:paraId="1B50F9E2" w14:textId="77777777" w:rsidR="00653002" w:rsidRPr="00653002" w:rsidRDefault="00653002" w:rsidP="00653002">
            <w:pPr>
              <w:numPr>
                <w:ilvl w:val="0"/>
                <w:numId w:val="2"/>
              </w:numPr>
              <w:rPr>
                <w:sz w:val="22"/>
                <w:szCs w:val="18"/>
              </w:rPr>
            </w:pPr>
            <w:r w:rsidRPr="00653002">
              <w:rPr>
                <w:sz w:val="22"/>
                <w:szCs w:val="18"/>
              </w:rPr>
              <w:t>Hyper-V</w:t>
            </w:r>
          </w:p>
          <w:p w14:paraId="0C8F241A" w14:textId="77777777" w:rsidR="00653002" w:rsidRPr="00653002" w:rsidRDefault="00653002" w:rsidP="00653002">
            <w:pPr>
              <w:numPr>
                <w:ilvl w:val="0"/>
                <w:numId w:val="2"/>
              </w:numPr>
              <w:rPr>
                <w:sz w:val="22"/>
                <w:szCs w:val="18"/>
              </w:rPr>
            </w:pPr>
            <w:r w:rsidRPr="00653002">
              <w:rPr>
                <w:sz w:val="22"/>
                <w:szCs w:val="18"/>
              </w:rPr>
              <w:t>PRTG Network Monitor (Freeware)</w:t>
            </w:r>
          </w:p>
          <w:p w14:paraId="6A68BA7B" w14:textId="77777777" w:rsidR="00653002" w:rsidRPr="00653002" w:rsidRDefault="00653002" w:rsidP="00653002">
            <w:pPr>
              <w:numPr>
                <w:ilvl w:val="0"/>
                <w:numId w:val="2"/>
              </w:numPr>
              <w:rPr>
                <w:sz w:val="22"/>
                <w:szCs w:val="18"/>
              </w:rPr>
            </w:pPr>
            <w:r w:rsidRPr="00653002">
              <w:rPr>
                <w:sz w:val="22"/>
                <w:szCs w:val="18"/>
              </w:rPr>
              <w:t>FTP-Server-Software (z. B. FileZilla Server oder IIS FTP)</w:t>
            </w:r>
          </w:p>
          <w:p w14:paraId="4EC6F3FF" w14:textId="77777777" w:rsidR="00653002" w:rsidRPr="00653002" w:rsidRDefault="00653002" w:rsidP="00653002">
            <w:pPr>
              <w:numPr>
                <w:ilvl w:val="0"/>
                <w:numId w:val="2"/>
              </w:numPr>
              <w:rPr>
                <w:sz w:val="22"/>
                <w:szCs w:val="18"/>
              </w:rPr>
            </w:pPr>
            <w:r w:rsidRPr="00653002">
              <w:rPr>
                <w:sz w:val="22"/>
                <w:szCs w:val="18"/>
              </w:rPr>
              <w:t>Webserver (z. B. Apache oder IIS)</w:t>
            </w:r>
          </w:p>
          <w:p w14:paraId="418B6C62" w14:textId="77777777" w:rsidR="00653002" w:rsidRPr="00653002" w:rsidRDefault="00653002" w:rsidP="00653002">
            <w:pPr>
              <w:rPr>
                <w:sz w:val="22"/>
                <w:szCs w:val="18"/>
              </w:rPr>
            </w:pPr>
            <w:r w:rsidRPr="00653002">
              <w:rPr>
                <w:bCs/>
                <w:sz w:val="22"/>
                <w:szCs w:val="18"/>
              </w:rPr>
              <w:t>Plattform:</w:t>
            </w:r>
          </w:p>
          <w:p w14:paraId="1CC9B0EA" w14:textId="77777777" w:rsidR="00653002" w:rsidRPr="00653002" w:rsidRDefault="00653002" w:rsidP="00653002">
            <w:pPr>
              <w:numPr>
                <w:ilvl w:val="0"/>
                <w:numId w:val="3"/>
              </w:numPr>
              <w:rPr>
                <w:sz w:val="22"/>
                <w:szCs w:val="18"/>
              </w:rPr>
            </w:pPr>
            <w:r w:rsidRPr="00653002">
              <w:rPr>
                <w:sz w:val="22"/>
                <w:szCs w:val="18"/>
              </w:rPr>
              <w:t>Windows-basierte Virtualisierungsumgebung (Hyper-V)</w:t>
            </w:r>
          </w:p>
          <w:p w14:paraId="3902D0C8" w14:textId="4A507EF2" w:rsidR="008213E5" w:rsidRPr="00405F29" w:rsidRDefault="00653002" w:rsidP="00653002">
            <w:pPr>
              <w:numPr>
                <w:ilvl w:val="0"/>
                <w:numId w:val="3"/>
              </w:numPr>
            </w:pPr>
            <w:r w:rsidRPr="00653002">
              <w:rPr>
                <w:sz w:val="22"/>
                <w:szCs w:val="18"/>
              </w:rPr>
              <w:t>Zugriff auf das Monitoring über eine webbasierte Oberfläche</w:t>
            </w:r>
          </w:p>
        </w:tc>
      </w:tr>
      <w:tr w:rsidR="00AC5EBF" w14:paraId="31F104FE" w14:textId="77777777">
        <w:trPr>
          <w:trHeight w:val="1077"/>
        </w:trPr>
        <w:tc>
          <w:tcPr>
            <w:tcW w:w="9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45BE6" w14:textId="77777777" w:rsidR="00AC5EBF" w:rsidRDefault="00AC5EBF">
            <w:pPr>
              <w:rPr>
                <w:sz w:val="18"/>
              </w:rPr>
            </w:pPr>
            <w:r>
              <w:rPr>
                <w:sz w:val="18"/>
              </w:rPr>
              <w:t>Projektumfeld:</w:t>
            </w:r>
          </w:p>
          <w:p w14:paraId="73B64138" w14:textId="22A33360" w:rsidR="00AC5EBF" w:rsidRDefault="00653002" w:rsidP="00653002">
            <w:pPr>
              <w:jc w:val="both"/>
              <w:rPr>
                <w:b/>
              </w:rPr>
            </w:pPr>
            <w:r w:rsidRPr="00653002">
              <w:rPr>
                <w:sz w:val="22"/>
                <w:szCs w:val="18"/>
              </w:rPr>
              <w:t>Das Projekt wird in der IT-Abteilung des Ausbildungsbetriebes durchgeführt. Ziel ist die Einführung eines zentralen Monitoring-Systems in einer virtuellen Testumgebung, um die Überwachung von Systemen und Diensten zu verbessern und Reaktionszeiten bei Störungen zu verkürzen.</w:t>
            </w:r>
          </w:p>
        </w:tc>
      </w:tr>
    </w:tbl>
    <w:p w14:paraId="065963A9" w14:textId="77777777" w:rsidR="00AC5EBF" w:rsidRDefault="00AC5EBF" w:rsidP="00AC5EBF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4820"/>
        <w:gridCol w:w="2551"/>
      </w:tblGrid>
      <w:tr w:rsidR="00AC5EBF" w14:paraId="2968E92C" w14:textId="77777777">
        <w:trPr>
          <w:cantSplit/>
          <w:trHeight w:val="397"/>
        </w:trPr>
        <w:tc>
          <w:tcPr>
            <w:tcW w:w="233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2E5106A3" w14:textId="77777777" w:rsidR="00AC5EBF" w:rsidRDefault="00AC5EBF">
            <w:pPr>
              <w:rPr>
                <w:sz w:val="18"/>
              </w:rPr>
            </w:pPr>
            <w:r>
              <w:rPr>
                <w:sz w:val="18"/>
              </w:rPr>
              <w:t>Durchführungszeitraum</w:t>
            </w:r>
          </w:p>
        </w:tc>
        <w:tc>
          <w:tcPr>
            <w:tcW w:w="7371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7578768D" w14:textId="77777777" w:rsidR="00AC5EBF" w:rsidRDefault="00AC5EBF">
            <w:pPr>
              <w:rPr>
                <w:sz w:val="18"/>
              </w:rPr>
            </w:pPr>
            <w:r>
              <w:rPr>
                <w:sz w:val="18"/>
              </w:rPr>
              <w:t>Projektverantwortlicher im Ausbildungsbetrieb / Praktikumsbetrieb:</w:t>
            </w:r>
          </w:p>
        </w:tc>
      </w:tr>
      <w:tr w:rsidR="00AC5EBF" w14:paraId="6405DBAB" w14:textId="77777777">
        <w:trPr>
          <w:cantSplit/>
          <w:trHeight w:val="737"/>
        </w:trPr>
        <w:tc>
          <w:tcPr>
            <w:tcW w:w="23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38C610D4" w14:textId="77777777" w:rsidR="00AC5EBF" w:rsidRDefault="00AC5EBF">
            <w:pPr>
              <w:rPr>
                <w:sz w:val="18"/>
              </w:rPr>
            </w:pPr>
          </w:p>
          <w:p w14:paraId="218078AC" w14:textId="77777777" w:rsidR="00AC5EBF" w:rsidRDefault="00AC5EBF">
            <w:pPr>
              <w:pBdr>
                <w:bottom w:val="dotted" w:sz="4" w:space="1" w:color="auto"/>
              </w:pBd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  <w:p w14:paraId="58A2284A" w14:textId="77777777" w:rsidR="00AC5EBF" w:rsidRDefault="00AC5EBF">
            <w:pPr>
              <w:jc w:val="center"/>
              <w:rPr>
                <w:sz w:val="18"/>
              </w:rPr>
            </w:pPr>
            <w:r>
              <w:rPr>
                <w:sz w:val="18"/>
              </w:rPr>
              <w:t>von: - bis</w:t>
            </w:r>
          </w:p>
        </w:tc>
        <w:tc>
          <w:tcPr>
            <w:tcW w:w="48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5FF07580" w14:textId="77777777" w:rsidR="00AC5EBF" w:rsidRDefault="00AC5EBF">
            <w:pPr>
              <w:rPr>
                <w:sz w:val="18"/>
              </w:rPr>
            </w:pPr>
          </w:p>
          <w:p w14:paraId="26D88871" w14:textId="77777777" w:rsidR="00AC5EBF" w:rsidRDefault="00AC5EBF">
            <w:pPr>
              <w:pBdr>
                <w:bottom w:val="dotted" w:sz="4" w:space="1" w:color="auto"/>
              </w:pBdr>
              <w:jc w:val="center"/>
              <w:rPr>
                <w:b/>
              </w:rPr>
            </w:pPr>
            <w:r>
              <w:rPr>
                <w:b/>
              </w:rPr>
              <w:t>11/12</w:t>
            </w:r>
          </w:p>
          <w:p w14:paraId="5BF721D4" w14:textId="3D702192" w:rsidR="00AC5EBF" w:rsidRDefault="004B76F8">
            <w:pPr>
              <w:jc w:val="center"/>
              <w:rPr>
                <w:sz w:val="18"/>
              </w:rPr>
            </w:pPr>
            <w:r w:rsidRPr="004B76F8">
              <w:rPr>
                <w:sz w:val="18"/>
              </w:rPr>
              <w:t>Name, Vorname 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2D9A67F" w14:textId="77777777" w:rsidR="00AC5EBF" w:rsidRDefault="00AC5EBF">
            <w:pPr>
              <w:rPr>
                <w:sz w:val="18"/>
              </w:rPr>
            </w:pPr>
          </w:p>
          <w:p w14:paraId="62D51FDD" w14:textId="77777777" w:rsidR="00AC5EBF" w:rsidRDefault="00AC5EBF">
            <w:pPr>
              <w:pBdr>
                <w:bottom w:val="dotted" w:sz="4" w:space="1" w:color="auto"/>
              </w:pBdr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  <w:p w14:paraId="2534574D" w14:textId="77777777" w:rsidR="00AC5EBF" w:rsidRDefault="00AC5EBF">
            <w:pPr>
              <w:jc w:val="center"/>
              <w:rPr>
                <w:sz w:val="18"/>
              </w:rPr>
            </w:pPr>
            <w:r>
              <w:rPr>
                <w:sz w:val="18"/>
              </w:rPr>
              <w:t>Telefon</w:t>
            </w:r>
          </w:p>
        </w:tc>
      </w:tr>
    </w:tbl>
    <w:p w14:paraId="4FC91FE3" w14:textId="77777777" w:rsidR="00AC5EBF" w:rsidRDefault="00AC5EBF" w:rsidP="00AC5EBF">
      <w:pPr>
        <w:pStyle w:val="berschrift1"/>
        <w:tabs>
          <w:tab w:val="left" w:pos="8505"/>
        </w:tabs>
        <w:spacing w:before="60"/>
        <w:ind w:right="-142"/>
        <w:rPr>
          <w:b w:val="0"/>
          <w:sz w:val="16"/>
        </w:rPr>
      </w:pPr>
    </w:p>
    <w:p w14:paraId="71D92F76" w14:textId="71E41F70" w:rsidR="00AC5EBF" w:rsidRDefault="00AC5EBF" w:rsidP="00AC5EBF">
      <w:pPr>
        <w:pStyle w:val="berschrift1"/>
        <w:tabs>
          <w:tab w:val="left" w:pos="8505"/>
        </w:tabs>
        <w:spacing w:before="60"/>
        <w:ind w:right="-142"/>
        <w:rPr>
          <w:sz w:val="22"/>
        </w:rPr>
      </w:pPr>
      <w:r>
        <w:rPr>
          <w:sz w:val="22"/>
        </w:rPr>
        <w:t xml:space="preserve">Prüfungsteil A: Betriebliche </w:t>
      </w:r>
      <w:r w:rsidR="008213E5">
        <w:rPr>
          <w:sz w:val="22"/>
        </w:rPr>
        <w:t>Projektarbeit</w:t>
      </w:r>
      <w:r>
        <w:rPr>
          <w:sz w:val="22"/>
        </w:rPr>
        <w:tab/>
        <w:t>Seite 1</w:t>
      </w:r>
    </w:p>
    <w:p w14:paraId="33FEC691" w14:textId="77777777" w:rsidR="00AC5EBF" w:rsidRDefault="00AC5EBF" w:rsidP="00AC5EBF">
      <w:pPr>
        <w:pStyle w:val="Kopfzeile"/>
      </w:pPr>
      <w:r>
        <w:br w:type="page"/>
      </w:r>
    </w:p>
    <w:p w14:paraId="50147687" w14:textId="77777777" w:rsidR="00AC5EBF" w:rsidRPr="00AC5EBF" w:rsidRDefault="00AC5EBF" w:rsidP="00AC5EBF">
      <w:pPr>
        <w:pStyle w:val="berschrift1"/>
        <w:rPr>
          <w:b w:val="0"/>
          <w:sz w:val="28"/>
          <w:szCs w:val="28"/>
          <w:u w:val="single"/>
        </w:rPr>
      </w:pPr>
      <w:r w:rsidRPr="00AC5EBF">
        <w:rPr>
          <w:rFonts w:cs="Arial"/>
          <w:sz w:val="28"/>
          <w:szCs w:val="28"/>
          <w:u w:val="single"/>
        </w:rPr>
        <w:t xml:space="preserve">Muster/Erklärungen </w:t>
      </w:r>
      <w:r w:rsidRPr="00AC5EBF">
        <w:rPr>
          <w:rFonts w:cs="Arial"/>
          <w:b w:val="0"/>
          <w:sz w:val="28"/>
          <w:szCs w:val="28"/>
          <w:u w:val="single"/>
        </w:rPr>
        <w:t>für den</w:t>
      </w:r>
      <w:r w:rsidRPr="00AC5EBF">
        <w:rPr>
          <w:rFonts w:cs="Arial"/>
          <w:sz w:val="28"/>
          <w:szCs w:val="28"/>
          <w:u w:val="single"/>
        </w:rPr>
        <w:t xml:space="preserve"> </w:t>
      </w:r>
      <w:r w:rsidRPr="00AC5EBF">
        <w:rPr>
          <w:b w:val="0"/>
          <w:sz w:val="28"/>
          <w:szCs w:val="28"/>
          <w:u w:val="single"/>
        </w:rPr>
        <w:t>Antrag für die betriebliche Projektarbeit</w:t>
      </w:r>
    </w:p>
    <w:p w14:paraId="3C13E851" w14:textId="77777777" w:rsidR="00AC5EBF" w:rsidRPr="00AC5EBF" w:rsidRDefault="00AC5EBF" w:rsidP="00AC5EBF">
      <w:pPr>
        <w:rPr>
          <w:sz w:val="16"/>
          <w:u w:val="single"/>
        </w:rPr>
      </w:pPr>
    </w:p>
    <w:p w14:paraId="62C44C02" w14:textId="77777777" w:rsidR="00AC5EBF" w:rsidRDefault="00AC5EBF" w:rsidP="00AC5EBF">
      <w:pPr>
        <w:rPr>
          <w:sz w:val="16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9"/>
      </w:tblGrid>
      <w:tr w:rsidR="00AC5EBF" w14:paraId="397AEE6C" w14:textId="77777777">
        <w:trPr>
          <w:trHeight w:val="909"/>
        </w:trPr>
        <w:tc>
          <w:tcPr>
            <w:tcW w:w="9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A4C7BD" w14:textId="77777777" w:rsidR="00AC5EBF" w:rsidRDefault="00AC5EBF">
            <w:pPr>
              <w:rPr>
                <w:sz w:val="18"/>
              </w:rPr>
            </w:pPr>
            <w:r>
              <w:rPr>
                <w:sz w:val="18"/>
              </w:rPr>
              <w:t>Berufsbezeichnung / Fachrichtung / Einsatzgebiet / Fachbereich</w:t>
            </w:r>
          </w:p>
          <w:p w14:paraId="09FFE82E" w14:textId="27BB5E2A" w:rsidR="00AC5EBF" w:rsidRDefault="00405F29">
            <w:pPr>
              <w:rPr>
                <w:b/>
              </w:rPr>
            </w:pPr>
            <w:r>
              <w:rPr>
                <w:snapToGrid w:val="0"/>
                <w:color w:val="000000"/>
                <w:sz w:val="22"/>
              </w:rPr>
              <w:t>Fachinformatiker / Systemintegration</w:t>
            </w:r>
          </w:p>
        </w:tc>
      </w:tr>
    </w:tbl>
    <w:p w14:paraId="3C198A8A" w14:textId="77777777" w:rsidR="00AC5EBF" w:rsidRDefault="00AC5EBF" w:rsidP="00AC5EBF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9"/>
      </w:tblGrid>
      <w:tr w:rsidR="00AC5EBF" w14:paraId="4E0CE5CF" w14:textId="77777777">
        <w:trPr>
          <w:trHeight w:val="4175"/>
        </w:trPr>
        <w:tc>
          <w:tcPr>
            <w:tcW w:w="9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499CA" w14:textId="77777777" w:rsidR="00AC5EBF" w:rsidRDefault="00AC5EBF">
            <w:pPr>
              <w:rPr>
                <w:sz w:val="18"/>
              </w:rPr>
            </w:pPr>
            <w:r>
              <w:rPr>
                <w:sz w:val="18"/>
              </w:rPr>
              <w:t>Projektphasen mit Zeitplanung in Stunden:</w:t>
            </w:r>
          </w:p>
          <w:p w14:paraId="356CC5E7" w14:textId="77777777" w:rsidR="00AC5EBF" w:rsidRDefault="00AC5EBF"/>
          <w:p w14:paraId="1A692068" w14:textId="2D65E7A3" w:rsidR="004D7050" w:rsidRPr="004D7050" w:rsidRDefault="004D7050"/>
        </w:tc>
      </w:tr>
    </w:tbl>
    <w:p w14:paraId="5FD92099" w14:textId="77777777" w:rsidR="00AC5EBF" w:rsidRDefault="00AC5EBF" w:rsidP="00AC5EBF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9"/>
      </w:tblGrid>
      <w:tr w:rsidR="00AC5EBF" w14:paraId="1FDE5247" w14:textId="77777777">
        <w:trPr>
          <w:trHeight w:val="4180"/>
        </w:trPr>
        <w:tc>
          <w:tcPr>
            <w:tcW w:w="9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464BA" w14:textId="77777777" w:rsidR="00AC5EBF" w:rsidRDefault="00AC5EBF">
            <w:pPr>
              <w:rPr>
                <w:sz w:val="18"/>
              </w:rPr>
            </w:pPr>
            <w:r>
              <w:rPr>
                <w:sz w:val="18"/>
              </w:rPr>
              <w:t>Dokumentation zur Projektarbeit (Nicht selbstständig erstellte Dokumente sind zu unterstreichen!)</w:t>
            </w:r>
          </w:p>
          <w:p w14:paraId="3458F090" w14:textId="77777777" w:rsidR="00AC5EBF" w:rsidRDefault="00AC5EBF">
            <w: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C6226A">
              <w:rPr>
                <w:noProof/>
              </w:rPr>
              <w:t> </w:t>
            </w:r>
            <w:r w:rsidR="00C6226A">
              <w:rPr>
                <w:noProof/>
              </w:rPr>
              <w:t> </w:t>
            </w:r>
            <w:r w:rsidR="00C6226A">
              <w:rPr>
                <w:noProof/>
              </w:rPr>
              <w:t> </w:t>
            </w:r>
            <w:r w:rsidR="00C6226A">
              <w:rPr>
                <w:noProof/>
              </w:rPr>
              <w:t> </w:t>
            </w:r>
            <w:r w:rsidR="00C6226A">
              <w:rPr>
                <w:noProof/>
              </w:rPr>
              <w:t> </w:t>
            </w:r>
            <w:r>
              <w:fldChar w:fldCharType="end"/>
            </w:r>
          </w:p>
          <w:p w14:paraId="5311989B" w14:textId="77777777" w:rsidR="00AC5EBF" w:rsidRDefault="00AC5EBF"/>
          <w:p w14:paraId="65185968" w14:textId="77777777" w:rsidR="00AC5EBF" w:rsidRDefault="00AC5EBF"/>
          <w:p w14:paraId="722AE895" w14:textId="77777777" w:rsidR="00AC5EBF" w:rsidRDefault="00AC5EBF"/>
          <w:p w14:paraId="73299B5B" w14:textId="77777777" w:rsidR="00AC5EBF" w:rsidRDefault="00AC5EBF"/>
          <w:p w14:paraId="1E39DC62" w14:textId="77777777" w:rsidR="00AC5EBF" w:rsidRDefault="00AC5EBF"/>
          <w:p w14:paraId="2CC86BDA" w14:textId="77777777" w:rsidR="00AC5EBF" w:rsidRDefault="00AC5EBF">
            <w:pPr>
              <w:rPr>
                <w:b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b/>
              </w:rPr>
              <w:t>15</w:t>
            </w:r>
          </w:p>
        </w:tc>
      </w:tr>
    </w:tbl>
    <w:p w14:paraId="2F073D98" w14:textId="77777777" w:rsidR="00AC5EBF" w:rsidRDefault="00AC5EBF" w:rsidP="00AC5EBF">
      <w:pPr>
        <w:rPr>
          <w:sz w:val="16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5"/>
        <w:gridCol w:w="709"/>
        <w:gridCol w:w="1984"/>
        <w:gridCol w:w="2158"/>
        <w:gridCol w:w="2803"/>
      </w:tblGrid>
      <w:tr w:rsidR="00AC5EBF" w14:paraId="0570F7B9" w14:textId="77777777">
        <w:trPr>
          <w:trHeight w:val="240"/>
        </w:trPr>
        <w:tc>
          <w:tcPr>
            <w:tcW w:w="9709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43D2B4DA" w14:textId="77777777" w:rsidR="00AC5EBF" w:rsidRDefault="00AC5EBF">
            <w:pPr>
              <w:rPr>
                <w:sz w:val="18"/>
              </w:rPr>
            </w:pPr>
            <w:r>
              <w:rPr>
                <w:sz w:val="18"/>
              </w:rPr>
              <w:t>Geplante Präsentationsmittel (zutreffendes ankreuzen):</w:t>
            </w:r>
          </w:p>
        </w:tc>
      </w:tr>
      <w:tr w:rsidR="00AC5EBF" w14:paraId="119D7727" w14:textId="77777777">
        <w:tc>
          <w:tcPr>
            <w:tcW w:w="2055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59DC3698" w14:textId="77777777" w:rsidR="00AC5EBF" w:rsidRDefault="00AC5EBF">
            <w:pPr>
              <w:spacing w:before="120"/>
              <w:rPr>
                <w:sz w:val="22"/>
              </w:rPr>
            </w:pPr>
            <w:r>
              <w:rPr>
                <w:sz w:val="18"/>
              </w:rPr>
              <w:t xml:space="preserve">Flipchart   </w:t>
            </w:r>
            <w:r>
              <w:rPr>
                <w:sz w:val="22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273C82" w14:textId="77777777" w:rsidR="00AC5EBF" w:rsidRDefault="00AC5EBF">
            <w:pPr>
              <w:spacing w:before="120"/>
              <w:rPr>
                <w:sz w:val="22"/>
              </w:rPr>
            </w:pPr>
            <w:r>
              <w:rPr>
                <w:sz w:val="18"/>
              </w:rPr>
              <w:t xml:space="preserve">Tageslichtprojektor   </w:t>
            </w:r>
            <w:r>
              <w:rPr>
                <w:sz w:val="22"/>
              </w:rPr>
              <w:fldChar w:fldCharType="begin">
                <w:ffData>
                  <w:name w:val="Kontrollkästchen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</w:tcPr>
          <w:p w14:paraId="2C493885" w14:textId="77777777" w:rsidR="00AC5EBF" w:rsidRDefault="00AC5EBF">
            <w:pPr>
              <w:spacing w:before="120"/>
              <w:rPr>
                <w:sz w:val="22"/>
              </w:rPr>
            </w:pPr>
            <w:r>
              <w:rPr>
                <w:sz w:val="18"/>
              </w:rPr>
              <w:t xml:space="preserve">Pinwand   </w:t>
            </w:r>
            <w:r>
              <w:rPr>
                <w:sz w:val="22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2803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100A125F" w14:textId="7908011E" w:rsidR="00AC5EBF" w:rsidRDefault="00AC5EBF">
            <w:pPr>
              <w:spacing w:before="120"/>
              <w:rPr>
                <w:sz w:val="22"/>
              </w:rPr>
            </w:pPr>
            <w:r>
              <w:rPr>
                <w:sz w:val="18"/>
              </w:rPr>
              <w:t xml:space="preserve">Beamer   </w:t>
            </w:r>
            <w:r w:rsidR="000B3C56">
              <w:rPr>
                <w:sz w:val="22"/>
              </w:rPr>
              <w:t>X</w:t>
            </w:r>
          </w:p>
          <w:p w14:paraId="6D6F87FF" w14:textId="77777777" w:rsidR="00AC5EBF" w:rsidRDefault="00AC5EBF">
            <w:pPr>
              <w:rPr>
                <w:sz w:val="6"/>
              </w:rPr>
            </w:pPr>
          </w:p>
          <w:p w14:paraId="6AC13865" w14:textId="77777777" w:rsidR="00AC5EBF" w:rsidRDefault="00AC5EBF">
            <w:pPr>
              <w:rPr>
                <w:b/>
                <w:i/>
                <w:sz w:val="14"/>
              </w:rPr>
            </w:pPr>
            <w:r>
              <w:rPr>
                <w:sz w:val="14"/>
              </w:rPr>
              <w:t>(ist vom Prüfungsteilnehmer mitzubringen</w:t>
            </w:r>
            <w:r>
              <w:rPr>
                <w:b/>
                <w:i/>
                <w:sz w:val="14"/>
              </w:rPr>
              <w:t>)</w:t>
            </w:r>
          </w:p>
        </w:tc>
      </w:tr>
      <w:tr w:rsidR="00AC5EBF" w14:paraId="181ADFF0" w14:textId="77777777">
        <w:trPr>
          <w:cantSplit/>
        </w:trPr>
        <w:tc>
          <w:tcPr>
            <w:tcW w:w="2764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60F0BB54" w14:textId="77777777" w:rsidR="00AC5EBF" w:rsidRDefault="00AC5EBF">
            <w:pPr>
              <w:spacing w:before="60" w:after="60"/>
            </w:pPr>
            <w:r>
              <w:rPr>
                <w:sz w:val="18"/>
              </w:rPr>
              <w:t>andere Präsentationsmittel</w:t>
            </w:r>
            <w:r>
              <w:t>:</w:t>
            </w:r>
          </w:p>
        </w:tc>
        <w:tc>
          <w:tcPr>
            <w:tcW w:w="6945" w:type="dxa"/>
            <w:gridSpan w:val="3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</w:tcPr>
          <w:p w14:paraId="0E4F6D25" w14:textId="6EA99BD3" w:rsidR="00AC5EBF" w:rsidRDefault="00016344">
            <w:pPr>
              <w:spacing w:before="60" w:after="60"/>
              <w:rPr>
                <w:b/>
              </w:rPr>
            </w:pPr>
            <w:r>
              <w:t>Präsentations</w:t>
            </w:r>
            <w:r w:rsidR="004866BA">
              <w:t>-S</w:t>
            </w:r>
            <w:r>
              <w:t>tick</w:t>
            </w:r>
          </w:p>
        </w:tc>
      </w:tr>
      <w:tr w:rsidR="00AC5EBF" w14:paraId="22F990E3" w14:textId="77777777">
        <w:trPr>
          <w:cantSplit/>
        </w:trPr>
        <w:tc>
          <w:tcPr>
            <w:tcW w:w="2764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5A0DB634" w14:textId="77777777" w:rsidR="00AC5EBF" w:rsidRDefault="00AC5EBF">
            <w:pPr>
              <w:pStyle w:val="Kopfzeile"/>
              <w:tabs>
                <w:tab w:val="left" w:pos="708"/>
              </w:tabs>
              <w:rPr>
                <w:rFonts w:ascii="Arial" w:hAnsi="Arial"/>
              </w:rPr>
            </w:pPr>
          </w:p>
        </w:tc>
        <w:tc>
          <w:tcPr>
            <w:tcW w:w="6945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B13D5AF" w14:textId="77777777" w:rsidR="00AC5EBF" w:rsidRDefault="00AC5EBF">
            <w:pPr>
              <w:jc w:val="center"/>
              <w:rPr>
                <w:sz w:val="18"/>
              </w:rPr>
            </w:pPr>
            <w:r>
              <w:rPr>
                <w:sz w:val="18"/>
              </w:rPr>
              <w:t>sind vom Prüfungsteilnehmer funktionsfähig mitzubringen</w:t>
            </w:r>
          </w:p>
        </w:tc>
      </w:tr>
    </w:tbl>
    <w:p w14:paraId="5B382709" w14:textId="77777777" w:rsidR="00AC5EBF" w:rsidRDefault="00AC5EBF" w:rsidP="00AC5EBF">
      <w:pPr>
        <w:rPr>
          <w:sz w:val="16"/>
        </w:rPr>
      </w:pPr>
    </w:p>
    <w:p w14:paraId="143E648E" w14:textId="77777777" w:rsidR="00AC5EBF" w:rsidRDefault="00AC5EBF" w:rsidP="00AC5EBF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73"/>
        <w:gridCol w:w="4536"/>
      </w:tblGrid>
      <w:tr w:rsidR="00AC5EBF" w14:paraId="17D3614E" w14:textId="77777777">
        <w:tc>
          <w:tcPr>
            <w:tcW w:w="5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45EB9" w14:textId="77777777" w:rsidR="00AC5EBF" w:rsidRDefault="00AC5EBF">
            <w:pPr>
              <w:rPr>
                <w:sz w:val="18"/>
              </w:rPr>
            </w:pPr>
            <w:r>
              <w:rPr>
                <w:sz w:val="18"/>
              </w:rPr>
              <w:t>Einverständniserklärung des Ausbildenden zur Durchführung des Projekts</w:t>
            </w:r>
          </w:p>
          <w:p w14:paraId="14D2AF75" w14:textId="77777777" w:rsidR="00AC5EBF" w:rsidRDefault="00AC5EBF">
            <w:pPr>
              <w:rPr>
                <w:sz w:val="18"/>
              </w:rPr>
            </w:pPr>
          </w:p>
          <w:p w14:paraId="71A1E395" w14:textId="715716EC" w:rsidR="00AC5EBF" w:rsidRDefault="00AC5EBF">
            <w:pPr>
              <w:rPr>
                <w:b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</w:p>
          <w:p w14:paraId="6AA4C14A" w14:textId="77777777" w:rsidR="00AC5EBF" w:rsidRDefault="00AC5EBF">
            <w:pPr>
              <w:rPr>
                <w:sz w:val="18"/>
              </w:rPr>
            </w:pPr>
          </w:p>
          <w:p w14:paraId="4D981EF4" w14:textId="77777777" w:rsidR="00AC5EBF" w:rsidRDefault="00AC5EBF">
            <w:pPr>
              <w:rPr>
                <w:sz w:val="18"/>
              </w:rPr>
            </w:pPr>
            <w:r>
              <w:rPr>
                <w:sz w:val="18"/>
              </w:rPr>
              <w:t>Ort, Datum                       Stempel und Unterschrift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86622" w14:textId="77777777" w:rsidR="00AC5EBF" w:rsidRDefault="00AC5EBF">
            <w:pPr>
              <w:rPr>
                <w:sz w:val="18"/>
              </w:rPr>
            </w:pPr>
            <w:r>
              <w:rPr>
                <w:sz w:val="18"/>
              </w:rPr>
              <w:t xml:space="preserve">                               Antragsteller</w:t>
            </w:r>
          </w:p>
          <w:p w14:paraId="71A30AFA" w14:textId="77777777" w:rsidR="00AC5EBF" w:rsidRDefault="00AC5EBF">
            <w:pPr>
              <w:rPr>
                <w:sz w:val="18"/>
              </w:rPr>
            </w:pPr>
          </w:p>
          <w:p w14:paraId="16E916DA" w14:textId="77777777" w:rsidR="00AC5EBF" w:rsidRDefault="00AC5EBF">
            <w:pPr>
              <w:rPr>
                <w:sz w:val="18"/>
              </w:rPr>
            </w:pPr>
          </w:p>
          <w:p w14:paraId="071E70C1" w14:textId="35175CFD" w:rsidR="00AC5EBF" w:rsidRDefault="00AC5EBF">
            <w:pPr>
              <w:rPr>
                <w:b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</w:p>
          <w:p w14:paraId="35D8617F" w14:textId="77777777" w:rsidR="00AC5EBF" w:rsidRDefault="00AC5EBF">
            <w:pPr>
              <w:rPr>
                <w:sz w:val="18"/>
              </w:rPr>
            </w:pPr>
          </w:p>
          <w:p w14:paraId="4921269E" w14:textId="77777777" w:rsidR="00AC5EBF" w:rsidRDefault="00AC5EBF">
            <w:pPr>
              <w:rPr>
                <w:sz w:val="18"/>
              </w:rPr>
            </w:pPr>
            <w:r>
              <w:rPr>
                <w:sz w:val="18"/>
              </w:rPr>
              <w:t>Ort, Datum              Unterschrift des Antragstellers</w:t>
            </w:r>
          </w:p>
        </w:tc>
      </w:tr>
    </w:tbl>
    <w:p w14:paraId="2348A203" w14:textId="77777777" w:rsidR="00AC5EBF" w:rsidRDefault="00AC5EBF" w:rsidP="00AC5EBF">
      <w:pPr>
        <w:pStyle w:val="berschrift1"/>
        <w:tabs>
          <w:tab w:val="left" w:pos="8505"/>
        </w:tabs>
        <w:spacing w:before="60"/>
        <w:ind w:right="-142"/>
        <w:rPr>
          <w:b w:val="0"/>
          <w:sz w:val="16"/>
        </w:rPr>
      </w:pPr>
    </w:p>
    <w:p w14:paraId="347C1B2B" w14:textId="77777777" w:rsidR="00AC5EBF" w:rsidRDefault="00AC5EBF" w:rsidP="00AC5EBF">
      <w:pPr>
        <w:pStyle w:val="berschrift1"/>
        <w:tabs>
          <w:tab w:val="left" w:pos="8505"/>
        </w:tabs>
        <w:spacing w:before="60"/>
        <w:ind w:right="-142"/>
        <w:rPr>
          <w:sz w:val="22"/>
        </w:rPr>
      </w:pPr>
      <w:r>
        <w:rPr>
          <w:sz w:val="22"/>
        </w:rPr>
        <w:t>Prüfungsteil A: Betriebliche Projektarbeit</w:t>
      </w:r>
      <w:r>
        <w:rPr>
          <w:sz w:val="22"/>
        </w:rPr>
        <w:tab/>
        <w:t>Seite 2</w:t>
      </w:r>
    </w:p>
    <w:p w14:paraId="182AFE71" w14:textId="77777777" w:rsidR="00AC5EBF" w:rsidRDefault="00AC5EBF" w:rsidP="00AC5EBF">
      <w:pPr>
        <w:pStyle w:val="Kopfzeile"/>
        <w:rPr>
          <w:sz w:val="16"/>
        </w:rPr>
      </w:pPr>
    </w:p>
    <w:p w14:paraId="446FE2E8" w14:textId="77777777" w:rsidR="00AC5EBF" w:rsidRDefault="00AC5EBF" w:rsidP="00AC5EBF">
      <w:pPr>
        <w:pStyle w:val="Kopfzeile"/>
        <w:rPr>
          <w:sz w:val="16"/>
        </w:rPr>
      </w:pPr>
    </w:p>
    <w:p w14:paraId="1360BE6B" w14:textId="77777777" w:rsidR="00AC5EBF" w:rsidRDefault="00AC5EBF" w:rsidP="00AC5EBF">
      <w:pPr>
        <w:pStyle w:val="Kopfzeile"/>
        <w:rPr>
          <w:sz w:val="16"/>
        </w:rPr>
      </w:pPr>
    </w:p>
    <w:p w14:paraId="0175C413" w14:textId="77777777" w:rsidR="00AC5EBF" w:rsidRDefault="00AC5EBF" w:rsidP="00AC5EBF">
      <w:pPr>
        <w:pStyle w:val="Kopfzeile"/>
        <w:rPr>
          <w:sz w:val="16"/>
        </w:rPr>
      </w:pPr>
    </w:p>
    <w:p w14:paraId="1DEFBF08" w14:textId="77777777" w:rsidR="00AC5EBF" w:rsidRDefault="00AC5EBF" w:rsidP="00AC5EBF">
      <w:pPr>
        <w:pStyle w:val="Kopfzeile"/>
        <w:rPr>
          <w:sz w:val="16"/>
        </w:rPr>
      </w:pPr>
    </w:p>
    <w:p w14:paraId="11805D3E" w14:textId="77777777" w:rsidR="00AC5EBF" w:rsidRDefault="00AC5EBF" w:rsidP="00AC5EBF">
      <w:pPr>
        <w:pStyle w:val="Kopfzeile"/>
        <w:rPr>
          <w:sz w:val="16"/>
        </w:rPr>
      </w:pPr>
    </w:p>
    <w:p w14:paraId="0485CF82" w14:textId="77777777" w:rsidR="00AC5EBF" w:rsidRPr="00AC5EBF" w:rsidRDefault="00AC5EBF" w:rsidP="00AC5EBF">
      <w:pPr>
        <w:pStyle w:val="berschrift1"/>
        <w:rPr>
          <w:b w:val="0"/>
          <w:sz w:val="28"/>
          <w:szCs w:val="28"/>
          <w:u w:val="single"/>
        </w:rPr>
      </w:pPr>
      <w:r w:rsidRPr="00AC5EBF">
        <w:rPr>
          <w:rFonts w:cs="Arial"/>
          <w:sz w:val="28"/>
          <w:szCs w:val="28"/>
          <w:u w:val="single"/>
        </w:rPr>
        <w:lastRenderedPageBreak/>
        <w:t xml:space="preserve">Muster/Erklärungen </w:t>
      </w:r>
      <w:r w:rsidRPr="00AC5EBF">
        <w:rPr>
          <w:rFonts w:cs="Arial"/>
          <w:b w:val="0"/>
          <w:sz w:val="28"/>
          <w:szCs w:val="28"/>
          <w:u w:val="single"/>
        </w:rPr>
        <w:t>für den</w:t>
      </w:r>
      <w:r w:rsidRPr="00AC5EBF">
        <w:rPr>
          <w:rFonts w:cs="Arial"/>
          <w:sz w:val="28"/>
          <w:szCs w:val="28"/>
          <w:u w:val="single"/>
        </w:rPr>
        <w:t xml:space="preserve"> </w:t>
      </w:r>
      <w:r w:rsidRPr="00AC5EBF">
        <w:rPr>
          <w:b w:val="0"/>
          <w:sz w:val="28"/>
          <w:szCs w:val="28"/>
          <w:u w:val="single"/>
        </w:rPr>
        <w:t>Antrag für die betriebliche Projektarbeit</w:t>
      </w:r>
    </w:p>
    <w:p w14:paraId="1C765DFF" w14:textId="77777777" w:rsidR="00AC5EBF" w:rsidRPr="00AC5EBF" w:rsidRDefault="00AC5EBF" w:rsidP="00AC5EBF">
      <w:pPr>
        <w:rPr>
          <w:sz w:val="16"/>
          <w:u w:val="single"/>
        </w:rPr>
      </w:pPr>
    </w:p>
    <w:p w14:paraId="0400BE78" w14:textId="77777777" w:rsidR="00AC5EBF" w:rsidRDefault="00AC5EBF" w:rsidP="00AC5EBF">
      <w:pPr>
        <w:rPr>
          <w:sz w:val="16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9"/>
      </w:tblGrid>
      <w:tr w:rsidR="00AC5EBF" w14:paraId="08C71B1E" w14:textId="77777777">
        <w:trPr>
          <w:trHeight w:val="909"/>
        </w:trPr>
        <w:tc>
          <w:tcPr>
            <w:tcW w:w="9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97AD9E" w14:textId="77777777" w:rsidR="00AC5EBF" w:rsidRDefault="00AC5EBF">
            <w:pPr>
              <w:rPr>
                <w:sz w:val="18"/>
              </w:rPr>
            </w:pPr>
            <w:r>
              <w:rPr>
                <w:sz w:val="18"/>
              </w:rPr>
              <w:t>Berufsbezeichnung / Fachrichtung / Einsatzgebiet / Fachbereich</w:t>
            </w:r>
          </w:p>
          <w:p w14:paraId="4346A8D0" w14:textId="66CED482" w:rsidR="00AC5EBF" w:rsidRDefault="00405F29">
            <w:pPr>
              <w:rPr>
                <w:sz w:val="18"/>
              </w:rPr>
            </w:pPr>
            <w:r>
              <w:rPr>
                <w:snapToGrid w:val="0"/>
                <w:color w:val="000000"/>
                <w:sz w:val="22"/>
              </w:rPr>
              <w:t>Fachinformatiker / Systemintegration</w:t>
            </w:r>
            <w:r>
              <w:rPr>
                <w:sz w:val="18"/>
              </w:rPr>
              <w:t xml:space="preserve"> </w:t>
            </w:r>
          </w:p>
        </w:tc>
      </w:tr>
    </w:tbl>
    <w:p w14:paraId="5968026C" w14:textId="77777777" w:rsidR="00AC5EBF" w:rsidRDefault="00AC5EBF" w:rsidP="00AC5EBF">
      <w:pPr>
        <w:rPr>
          <w:sz w:val="16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5"/>
        <w:gridCol w:w="850"/>
        <w:gridCol w:w="4394"/>
      </w:tblGrid>
      <w:tr w:rsidR="00AC5EBF" w14:paraId="00BC7CEC" w14:textId="77777777">
        <w:trPr>
          <w:trHeight w:val="1946"/>
        </w:trPr>
        <w:tc>
          <w:tcPr>
            <w:tcW w:w="4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1CFBD" w14:textId="77777777" w:rsidR="00AC5EBF" w:rsidRDefault="00AC5EBF">
            <w:pPr>
              <w:pStyle w:val="berschrift1"/>
              <w:rPr>
                <w:b w:val="0"/>
              </w:rPr>
            </w:pPr>
            <w:r>
              <w:rPr>
                <w:b w:val="0"/>
                <w:sz w:val="18"/>
              </w:rPr>
              <w:t>Antragsteller(in):</w:t>
            </w:r>
            <w:r>
              <w:rPr>
                <w:b w:val="0"/>
              </w:rPr>
              <w:t xml:space="preserve"> </w:t>
            </w:r>
          </w:p>
          <w:p w14:paraId="6E4AC9BB" w14:textId="77777777" w:rsidR="000B3C56" w:rsidRPr="000B3C56" w:rsidRDefault="000B3C56" w:rsidP="000B3C56"/>
          <w:p w14:paraId="126CAA09" w14:textId="77777777" w:rsidR="000B3C56" w:rsidRDefault="000B3C56" w:rsidP="000B3C56">
            <w:pPr>
              <w:rPr>
                <w:snapToGrid w:val="0"/>
                <w:color w:val="000000"/>
                <w:sz w:val="22"/>
              </w:rPr>
            </w:pPr>
            <w:r>
              <w:rPr>
                <w:snapToGrid w:val="0"/>
                <w:color w:val="000000"/>
                <w:sz w:val="22"/>
              </w:rPr>
              <w:t>Ioannis Kiourtzidis, Burgschmietstraße 33,</w:t>
            </w:r>
          </w:p>
          <w:p w14:paraId="487F6392" w14:textId="6DC3D3C4" w:rsidR="00AC5EBF" w:rsidRDefault="000B3C56" w:rsidP="000B3C56">
            <w:pPr>
              <w:rPr>
                <w:b/>
                <w:sz w:val="18"/>
              </w:rPr>
            </w:pPr>
            <w:r>
              <w:rPr>
                <w:snapToGrid w:val="0"/>
                <w:color w:val="000000"/>
                <w:sz w:val="22"/>
              </w:rPr>
              <w:t>90419 Nürnberg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A1BACC8" w14:textId="77777777" w:rsidR="00AC5EBF" w:rsidRDefault="00AC5EBF">
            <w:pPr>
              <w:pStyle w:val="berschrift1"/>
              <w:rPr>
                <w:b w:val="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05F34" w14:textId="77777777" w:rsidR="00AC5EBF" w:rsidRDefault="00AC5EBF">
            <w:pPr>
              <w:pStyle w:val="berschrift1"/>
              <w:rPr>
                <w:b w:val="0"/>
                <w:sz w:val="18"/>
              </w:rPr>
            </w:pPr>
            <w:r>
              <w:rPr>
                <w:b w:val="0"/>
                <w:sz w:val="18"/>
              </w:rPr>
              <w:t>Ausbildungsbetrieb / Praktikumsbetrieb:</w:t>
            </w:r>
          </w:p>
          <w:p w14:paraId="061B0D0C" w14:textId="77777777" w:rsidR="00AC5EBF" w:rsidRDefault="00AC5EBF"/>
          <w:p w14:paraId="56D03EC1" w14:textId="77777777" w:rsidR="000B3C56" w:rsidRDefault="000B3C56" w:rsidP="000B3C56">
            <w:r w:rsidRPr="00111A57">
              <w:t>Bissantz und Company GmbH</w:t>
            </w:r>
            <w:r>
              <w:t>,</w:t>
            </w:r>
            <w:r w:rsidRPr="00111A57">
              <w:t xml:space="preserve"> </w:t>
            </w:r>
          </w:p>
          <w:p w14:paraId="5AAB828F" w14:textId="0E045133" w:rsidR="000B3C56" w:rsidRDefault="000B3C56" w:rsidP="000B3C56">
            <w:pPr>
              <w:rPr>
                <w:b/>
              </w:rPr>
            </w:pPr>
            <w:r w:rsidRPr="00111A57">
              <w:t>Nord</w:t>
            </w:r>
            <w:r>
              <w:t>ring 98, 90409 Nürnberg</w:t>
            </w:r>
          </w:p>
        </w:tc>
      </w:tr>
    </w:tbl>
    <w:p w14:paraId="5A111C76" w14:textId="77777777" w:rsidR="00AC5EBF" w:rsidRDefault="00AC5EBF" w:rsidP="00AC5EBF">
      <w:pPr>
        <w:rPr>
          <w:sz w:val="16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5"/>
        <w:gridCol w:w="850"/>
        <w:gridCol w:w="4394"/>
      </w:tblGrid>
      <w:tr w:rsidR="00AC5EBF" w14:paraId="11860731" w14:textId="77777777">
        <w:trPr>
          <w:trHeight w:val="1493"/>
        </w:trPr>
        <w:tc>
          <w:tcPr>
            <w:tcW w:w="4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AC5F3" w14:textId="77777777" w:rsidR="000B3C56" w:rsidRDefault="00AC5EBF">
            <w:r>
              <w:rPr>
                <w:sz w:val="18"/>
              </w:rPr>
              <w:t>Abschlussprüfung:</w:t>
            </w:r>
            <w:r>
              <w:t xml:space="preserve"> </w:t>
            </w:r>
          </w:p>
          <w:p w14:paraId="6EF7C319" w14:textId="77777777" w:rsidR="000B3C56" w:rsidRDefault="000B3C56"/>
          <w:p w14:paraId="3A5F42D5" w14:textId="32049B4E" w:rsidR="00AC5EBF" w:rsidRDefault="000B3C56">
            <w:r>
              <w:t>Sommer 2026</w:t>
            </w:r>
          </w:p>
          <w:p w14:paraId="7393A7D6" w14:textId="77777777" w:rsidR="00AC5EBF" w:rsidRDefault="00AC5EBF">
            <w:pPr>
              <w:rPr>
                <w:sz w:val="16"/>
              </w:rPr>
            </w:pPr>
          </w:p>
          <w:p w14:paraId="029AC15F" w14:textId="77777777" w:rsidR="00AC5EBF" w:rsidRDefault="00AC5EBF"/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5F8FA1C" w14:textId="77777777" w:rsidR="00AC5EBF" w:rsidRDefault="00AC5EBF">
            <w:pPr>
              <w:pStyle w:val="berschrift2"/>
              <w:ind w:right="-70"/>
              <w:rPr>
                <w:rFonts w:ascii="Arial" w:hAnsi="Arial"/>
                <w:sz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FB82D" w14:textId="77777777" w:rsidR="00AC5EBF" w:rsidRDefault="00AC5EBF">
            <w:pPr>
              <w:pStyle w:val="berschrift2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Umschulungsträger:</w:t>
            </w:r>
          </w:p>
          <w:p w14:paraId="26F9331C" w14:textId="77777777" w:rsidR="00AC5EBF" w:rsidRDefault="00AC5EBF"/>
          <w:p w14:paraId="3554CE95" w14:textId="57D280AD" w:rsidR="000B3C56" w:rsidRDefault="000B3C56">
            <w:pPr>
              <w:rPr>
                <w:b/>
              </w:rPr>
            </w:pPr>
            <w:r>
              <w:t>Keine</w:t>
            </w:r>
          </w:p>
        </w:tc>
      </w:tr>
    </w:tbl>
    <w:p w14:paraId="5DCEAD34" w14:textId="77777777" w:rsidR="00AC5EBF" w:rsidRDefault="00AC5EBF" w:rsidP="00AC5EBF">
      <w:pPr>
        <w:rPr>
          <w:sz w:val="16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9"/>
      </w:tblGrid>
      <w:tr w:rsidR="00AC5EBF" w14:paraId="5514FE93" w14:textId="77777777">
        <w:trPr>
          <w:trHeight w:val="935"/>
        </w:trPr>
        <w:tc>
          <w:tcPr>
            <w:tcW w:w="9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D78BE4" w14:textId="77777777" w:rsidR="00AC5EBF" w:rsidRDefault="00AC5EBF">
            <w:pPr>
              <w:rPr>
                <w:sz w:val="18"/>
              </w:rPr>
            </w:pPr>
            <w:r>
              <w:rPr>
                <w:sz w:val="18"/>
              </w:rPr>
              <w:t>Projektbezeichnung / Projektziel (Auftrag/Teilauftrag):</w:t>
            </w:r>
          </w:p>
          <w:p w14:paraId="325A8109" w14:textId="1B236DA6" w:rsidR="00AC5EBF" w:rsidRDefault="00653002">
            <w:pPr>
              <w:rPr>
                <w:b/>
                <w:sz w:val="18"/>
              </w:rPr>
            </w:pPr>
            <w:r w:rsidRPr="00653002">
              <w:t>Planung und Implementierung eines zentralen Monitoring- und Alarmierungssystems zur Überwachung einer virtuellen IT-Infrastruktur mit webbasierter Auswertung.</w:t>
            </w:r>
          </w:p>
        </w:tc>
      </w:tr>
    </w:tbl>
    <w:p w14:paraId="2177321C" w14:textId="77777777" w:rsidR="00AC5EBF" w:rsidRDefault="00AC5EBF" w:rsidP="00AC5EBF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9"/>
      </w:tblGrid>
      <w:tr w:rsidR="00AC5EBF" w14:paraId="392DE0A8" w14:textId="77777777">
        <w:trPr>
          <w:trHeight w:val="5442"/>
        </w:trPr>
        <w:tc>
          <w:tcPr>
            <w:tcW w:w="9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A1471" w14:textId="77777777" w:rsidR="00AC5EBF" w:rsidRDefault="00AC5EBF">
            <w:pPr>
              <w:rPr>
                <w:b/>
                <w:sz w:val="22"/>
                <w:u w:val="single"/>
              </w:rPr>
            </w:pPr>
            <w:r>
              <w:rPr>
                <w:b/>
                <w:sz w:val="22"/>
                <w:u w:val="single"/>
              </w:rPr>
              <w:t xml:space="preserve">Stellungnahme des Prüfungsausschusses: </w:t>
            </w:r>
          </w:p>
          <w:p w14:paraId="077F1CB4" w14:textId="77777777" w:rsidR="00AC5EBF" w:rsidRDefault="00AC5EBF">
            <w:pPr>
              <w:rPr>
                <w:b/>
                <w:sz w:val="22"/>
                <w:u w:val="single"/>
              </w:rPr>
            </w:pPr>
          </w:p>
          <w:p w14:paraId="327CDD5D" w14:textId="77777777" w:rsidR="00AC5EBF" w:rsidRDefault="00AC5EBF">
            <w:pPr>
              <w:rPr>
                <w:b/>
                <w:sz w:val="22"/>
                <w:u w:val="single"/>
              </w:rPr>
            </w:pPr>
          </w:p>
          <w:p w14:paraId="7B45068F" w14:textId="77777777" w:rsidR="00AC5EBF" w:rsidRDefault="00AC5EBF">
            <w:pPr>
              <w:rPr>
                <w:b/>
                <w:sz w:val="22"/>
                <w:u w:val="single"/>
              </w:rPr>
            </w:pPr>
          </w:p>
          <w:p w14:paraId="22198A9F" w14:textId="77777777" w:rsidR="00AC5EBF" w:rsidRDefault="00AC5EBF">
            <w:pPr>
              <w:rPr>
                <w:b/>
                <w:sz w:val="22"/>
                <w:u w:val="single"/>
              </w:rPr>
            </w:pPr>
          </w:p>
          <w:p w14:paraId="48E7B42D" w14:textId="77777777" w:rsidR="00AC5EBF" w:rsidRDefault="00AC5EBF">
            <w:pPr>
              <w:rPr>
                <w:b/>
                <w:sz w:val="22"/>
                <w:u w:val="single"/>
              </w:rPr>
            </w:pPr>
          </w:p>
          <w:p w14:paraId="7BF807F2" w14:textId="77777777" w:rsidR="00AC5EBF" w:rsidRDefault="00AC5EBF">
            <w:pPr>
              <w:rPr>
                <w:b/>
                <w:sz w:val="22"/>
                <w:u w:val="single"/>
              </w:rPr>
            </w:pPr>
          </w:p>
          <w:p w14:paraId="7555DACD" w14:textId="77777777" w:rsidR="00AC5EBF" w:rsidRDefault="00AC5EBF">
            <w:pPr>
              <w:rPr>
                <w:b/>
                <w:sz w:val="22"/>
                <w:u w:val="single"/>
              </w:rPr>
            </w:pPr>
          </w:p>
          <w:p w14:paraId="79B7EF78" w14:textId="77777777" w:rsidR="00AC5EBF" w:rsidRDefault="00AC5EBF">
            <w:pPr>
              <w:rPr>
                <w:b/>
                <w:sz w:val="22"/>
                <w:u w:val="single"/>
              </w:rPr>
            </w:pPr>
          </w:p>
          <w:p w14:paraId="206AB852" w14:textId="77777777" w:rsidR="00AC5EBF" w:rsidRDefault="00AC5EBF">
            <w:pPr>
              <w:rPr>
                <w:b/>
              </w:rPr>
            </w:pPr>
            <w:r>
              <w:rPr>
                <w:b/>
                <w:sz w:val="22"/>
              </w:rPr>
              <w:tab/>
            </w:r>
            <w:r>
              <w:rPr>
                <w:b/>
                <w:sz w:val="22"/>
              </w:rPr>
              <w:tab/>
            </w:r>
            <w:r>
              <w:rPr>
                <w:b/>
              </w:rPr>
              <w:t>(wird vom Prüfungsausschuss ausgefüllt)</w:t>
            </w:r>
          </w:p>
        </w:tc>
      </w:tr>
    </w:tbl>
    <w:p w14:paraId="30104FB8" w14:textId="77777777" w:rsidR="00AC5EBF" w:rsidRDefault="00AC5EBF" w:rsidP="00AC5EBF">
      <w:pPr>
        <w:rPr>
          <w:sz w:val="16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7"/>
        <w:gridCol w:w="195"/>
        <w:gridCol w:w="2232"/>
        <w:gridCol w:w="4855"/>
      </w:tblGrid>
      <w:tr w:rsidR="00AC5EBF" w14:paraId="46D1544C" w14:textId="77777777">
        <w:trPr>
          <w:cantSplit/>
          <w:trHeight w:val="225"/>
        </w:trPr>
        <w:tc>
          <w:tcPr>
            <w:tcW w:w="242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7CCF12A4" w14:textId="77777777" w:rsidR="00AC5EBF" w:rsidRDefault="00AC5EBF">
            <w:pPr>
              <w:spacing w:before="60"/>
              <w:rPr>
                <w:sz w:val="22"/>
              </w:rPr>
            </w:pPr>
            <w:r>
              <w:rPr>
                <w:b/>
                <w:sz w:val="22"/>
              </w:rPr>
              <w:t>genehmigt:</w:t>
            </w:r>
            <w:r>
              <w:rPr>
                <w:sz w:val="22"/>
              </w:rPr>
              <w:t xml:space="preserve">  </w:t>
            </w:r>
            <w:r>
              <w:rPr>
                <w:b/>
                <w:sz w:val="22"/>
              </w:rPr>
              <w:sym w:font="Monotype Sorts" w:char="0091"/>
            </w:r>
          </w:p>
        </w:tc>
        <w:tc>
          <w:tcPr>
            <w:tcW w:w="2427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2F0B24C0" w14:textId="77777777" w:rsidR="00AC5EBF" w:rsidRDefault="00AC5EBF">
            <w:pPr>
              <w:spacing w:before="60"/>
              <w:rPr>
                <w:sz w:val="22"/>
              </w:rPr>
            </w:pPr>
            <w:r>
              <w:rPr>
                <w:b/>
                <w:sz w:val="22"/>
              </w:rPr>
              <w:t>abgelehnt:</w:t>
            </w:r>
            <w:r>
              <w:rPr>
                <w:sz w:val="22"/>
              </w:rPr>
              <w:t xml:space="preserve">  </w:t>
            </w:r>
            <w:r>
              <w:rPr>
                <w:b/>
                <w:sz w:val="22"/>
              </w:rPr>
              <w:sym w:font="Monotype Sorts" w:char="0091"/>
            </w:r>
          </w:p>
        </w:tc>
        <w:tc>
          <w:tcPr>
            <w:tcW w:w="485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598DA74D" w14:textId="77777777" w:rsidR="00AC5EBF" w:rsidRDefault="00AC5EBF">
            <w:pPr>
              <w:rPr>
                <w:sz w:val="22"/>
              </w:rPr>
            </w:pPr>
            <w:r>
              <w:rPr>
                <w:b/>
                <w:sz w:val="22"/>
              </w:rPr>
              <w:t>abgelehnt mit Auflage:</w:t>
            </w:r>
            <w:r>
              <w:rPr>
                <w:sz w:val="22"/>
              </w:rPr>
              <w:t xml:space="preserve">  </w:t>
            </w:r>
            <w:r>
              <w:rPr>
                <w:b/>
                <w:sz w:val="22"/>
              </w:rPr>
              <w:sym w:font="Monotype Sorts" w:char="0091"/>
            </w:r>
          </w:p>
          <w:p w14:paraId="2A580EBD" w14:textId="77777777" w:rsidR="00AC5EBF" w:rsidRDefault="00AC5EBF">
            <w:pPr>
              <w:rPr>
                <w:sz w:val="18"/>
              </w:rPr>
            </w:pPr>
          </w:p>
          <w:p w14:paraId="0F3A335E" w14:textId="77777777" w:rsidR="00AC5EBF" w:rsidRDefault="00AC5EBF">
            <w:pPr>
              <w:rPr>
                <w:sz w:val="22"/>
              </w:rPr>
            </w:pPr>
            <w:r>
              <w:rPr>
                <w:sz w:val="18"/>
              </w:rPr>
              <w:t>Dem Prüfungsausschuss</w:t>
            </w:r>
            <w:r>
              <w:rPr>
                <w:sz w:val="18"/>
              </w:rPr>
              <w:br/>
              <w:t xml:space="preserve">erneut vorzulegen:              </w:t>
            </w:r>
            <w:r>
              <w:rPr>
                <w:sz w:val="22"/>
              </w:rPr>
              <w:t xml:space="preserve">     </w:t>
            </w:r>
            <w:r>
              <w:rPr>
                <w:b/>
                <w:sz w:val="22"/>
              </w:rPr>
              <w:sym w:font="Monotype Sorts" w:char="0095"/>
            </w:r>
            <w:r>
              <w:rPr>
                <w:sz w:val="22"/>
              </w:rPr>
              <w:t xml:space="preserve">  ja             </w:t>
            </w:r>
            <w:r>
              <w:rPr>
                <w:b/>
                <w:sz w:val="22"/>
              </w:rPr>
              <w:sym w:font="Monotype Sorts" w:char="0095"/>
            </w:r>
            <w:r>
              <w:rPr>
                <w:sz w:val="22"/>
              </w:rPr>
              <w:t xml:space="preserve">  nein</w:t>
            </w:r>
          </w:p>
        </w:tc>
      </w:tr>
      <w:tr w:rsidR="00AC5EBF" w14:paraId="19DEAF71" w14:textId="77777777">
        <w:trPr>
          <w:trHeight w:val="430"/>
        </w:trPr>
        <w:tc>
          <w:tcPr>
            <w:tcW w:w="9709" w:type="dxa"/>
            <w:gridSpan w:val="4"/>
            <w:tcBorders>
              <w:top w:val="nil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679BB575" w14:textId="77777777" w:rsidR="00AC5EBF" w:rsidRDefault="00AC5EBF">
            <w:pPr>
              <w:rPr>
                <w:sz w:val="18"/>
              </w:rPr>
            </w:pPr>
          </w:p>
          <w:p w14:paraId="5B8D3F24" w14:textId="77777777" w:rsidR="00AC5EBF" w:rsidRDefault="00AC5EBF">
            <w:pPr>
              <w:rPr>
                <w:sz w:val="18"/>
              </w:rPr>
            </w:pPr>
          </w:p>
          <w:p w14:paraId="54BC28A9" w14:textId="77777777" w:rsidR="00AC5EBF" w:rsidRDefault="00AC5EBF">
            <w:pPr>
              <w:rPr>
                <w:sz w:val="18"/>
              </w:rPr>
            </w:pPr>
          </w:p>
          <w:p w14:paraId="5170BA67" w14:textId="77777777" w:rsidR="00AC5EBF" w:rsidRDefault="00AC5EBF">
            <w:pPr>
              <w:rPr>
                <w:sz w:val="18"/>
              </w:rPr>
            </w:pPr>
          </w:p>
          <w:p w14:paraId="6CABE78B" w14:textId="77777777" w:rsidR="00AC5EBF" w:rsidRDefault="00AC5EBF">
            <w:pPr>
              <w:rPr>
                <w:sz w:val="18"/>
              </w:rPr>
            </w:pPr>
          </w:p>
        </w:tc>
      </w:tr>
      <w:tr w:rsidR="00AC5EBF" w14:paraId="52B0A9E0" w14:textId="77777777">
        <w:tc>
          <w:tcPr>
            <w:tcW w:w="262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0EFD43EB" w14:textId="77777777" w:rsidR="00AC5EBF" w:rsidRDefault="00AC5EBF">
            <w:pPr>
              <w:rPr>
                <w:sz w:val="18"/>
              </w:rPr>
            </w:pPr>
            <w:r>
              <w:rPr>
                <w:sz w:val="18"/>
              </w:rPr>
              <w:t>Ort, Datum</w:t>
            </w:r>
          </w:p>
        </w:tc>
        <w:tc>
          <w:tcPr>
            <w:tcW w:w="70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52334E3" w14:textId="77777777" w:rsidR="00AC5EBF" w:rsidRDefault="00AC5EBF">
            <w:pPr>
              <w:rPr>
                <w:sz w:val="18"/>
              </w:rPr>
            </w:pPr>
            <w:r>
              <w:rPr>
                <w:sz w:val="18"/>
              </w:rPr>
              <w:t>Unterschrift des Prüfungsausschusses</w:t>
            </w:r>
          </w:p>
        </w:tc>
      </w:tr>
    </w:tbl>
    <w:p w14:paraId="5E71E62B" w14:textId="77777777" w:rsidR="00AC5EBF" w:rsidRDefault="00AC5EBF" w:rsidP="00AC5EBF">
      <w:pPr>
        <w:pStyle w:val="berschrift1"/>
        <w:tabs>
          <w:tab w:val="left" w:pos="4536"/>
          <w:tab w:val="left" w:pos="8789"/>
        </w:tabs>
        <w:spacing w:before="60"/>
        <w:ind w:right="-142"/>
        <w:rPr>
          <w:sz w:val="22"/>
        </w:rPr>
      </w:pPr>
      <w:r>
        <w:rPr>
          <w:sz w:val="22"/>
        </w:rPr>
        <w:t>Prüfungsteil A: Betriebliche Projektarbeit</w:t>
      </w:r>
      <w:r>
        <w:rPr>
          <w:sz w:val="22"/>
        </w:rPr>
        <w:tab/>
        <w:t>Stellungnahme Prüfungsausschuss</w:t>
      </w:r>
      <w:r>
        <w:rPr>
          <w:sz w:val="22"/>
        </w:rPr>
        <w:tab/>
        <w:t>Seite 3</w:t>
      </w:r>
    </w:p>
    <w:p w14:paraId="5297D9C2" w14:textId="77777777" w:rsidR="00AC5EBF" w:rsidRDefault="00AC5EBF" w:rsidP="00AC5EBF">
      <w:pPr>
        <w:rPr>
          <w:sz w:val="18"/>
        </w:rPr>
      </w:pPr>
      <w:r>
        <w:rPr>
          <w:sz w:val="18"/>
        </w:rPr>
        <w:br w:type="page"/>
      </w:r>
    </w:p>
    <w:p w14:paraId="2689D506" w14:textId="77777777" w:rsidR="00AC5EBF" w:rsidRDefault="00AC5EBF" w:rsidP="00AC5EBF">
      <w:pPr>
        <w:rPr>
          <w:snapToGrid w:val="0"/>
          <w:color w:val="000000"/>
        </w:rPr>
      </w:pPr>
      <w:r>
        <w:rPr>
          <w:b/>
          <w:snapToGrid w:val="0"/>
          <w:color w:val="000000"/>
        </w:rPr>
        <w:t>Erklärung zu den Punkten:</w:t>
      </w:r>
    </w:p>
    <w:p w14:paraId="10BE1017" w14:textId="77777777" w:rsidR="00AC5EBF" w:rsidRDefault="00AC5EBF" w:rsidP="00AC5EBF">
      <w:pPr>
        <w:rPr>
          <w:snapToGrid w:val="0"/>
          <w:color w:val="000000"/>
        </w:rPr>
      </w:pPr>
    </w:p>
    <w:p w14:paraId="667BEBB7" w14:textId="77777777" w:rsidR="00AC5EBF" w:rsidRDefault="00AC5EBF" w:rsidP="00AC5EBF">
      <w:pPr>
        <w:rPr>
          <w:snapToGrid w:val="0"/>
          <w:color w:val="000000"/>
        </w:rPr>
      </w:pPr>
      <w:r>
        <w:rPr>
          <w:snapToGrid w:val="0"/>
          <w:color w:val="000000"/>
        </w:rPr>
        <w:t xml:space="preserve">Erklärung </w:t>
      </w:r>
      <w:r>
        <w:rPr>
          <w:snapToGrid w:val="0"/>
          <w:color w:val="000000"/>
        </w:rPr>
        <w:tab/>
      </w:r>
      <w:r>
        <w:rPr>
          <w:snapToGrid w:val="0"/>
          <w:color w:val="000000"/>
        </w:rPr>
        <w:tab/>
      </w:r>
      <w:r>
        <w:rPr>
          <w:snapToGrid w:val="0"/>
          <w:color w:val="000000"/>
        </w:rPr>
        <w:tab/>
      </w:r>
      <w:r>
        <w:rPr>
          <w:snapToGrid w:val="0"/>
          <w:color w:val="000000"/>
        </w:rPr>
        <w:tab/>
        <w:t>Beispiel:</w:t>
      </w:r>
    </w:p>
    <w:p w14:paraId="3B0EAF83" w14:textId="77777777" w:rsidR="00AC5EBF" w:rsidRDefault="00AC5EBF" w:rsidP="00AC5EBF">
      <w:pPr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>1  Berufsbezeichnung</w:t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  <w:t>Fachinformatiker / Systemintegration</w:t>
      </w:r>
    </w:p>
    <w:p w14:paraId="3D6FFAE0" w14:textId="77777777" w:rsidR="00AC5EBF" w:rsidRDefault="00AC5EBF" w:rsidP="00AC5EBF">
      <w:pPr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>2  Name + Adresse</w:t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  <w:t>Friedrich Mustermann, Musterstr. 1, 12345 Musterhausen</w:t>
      </w:r>
    </w:p>
    <w:p w14:paraId="0BF82564" w14:textId="77777777" w:rsidR="00AC5EBF" w:rsidRDefault="00AC5EBF" w:rsidP="00AC5EBF">
      <w:pPr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>3  Name + Adresse</w:t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  <w:t>Muster AG, Musterstr. 2, 67890 Musterhausen</w:t>
      </w:r>
    </w:p>
    <w:p w14:paraId="49BF21C7" w14:textId="77777777" w:rsidR="00AC5EBF" w:rsidRDefault="00AC5EBF" w:rsidP="00AC5EBF">
      <w:pPr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 xml:space="preserve">4  </w:t>
      </w:r>
      <w:r w:rsidR="00831837">
        <w:rPr>
          <w:snapToGrid w:val="0"/>
          <w:color w:val="000000"/>
          <w:sz w:val="22"/>
        </w:rPr>
        <w:t>Entfällt</w:t>
      </w:r>
      <w:r w:rsidR="00831837">
        <w:rPr>
          <w:snapToGrid w:val="0"/>
          <w:color w:val="000000"/>
          <w:sz w:val="22"/>
        </w:rPr>
        <w:tab/>
      </w:r>
      <w:r w:rsidR="00831837"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</w:r>
    </w:p>
    <w:p w14:paraId="447FAED4" w14:textId="77777777" w:rsidR="00AC5EBF" w:rsidRDefault="00AC5EBF" w:rsidP="00AC5EBF">
      <w:pPr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>5  Abschlussprüfung</w:t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  <w:t>Sommer 2003</w:t>
      </w:r>
    </w:p>
    <w:p w14:paraId="7162C531" w14:textId="77777777" w:rsidR="00AC5EBF" w:rsidRDefault="00AC5EBF" w:rsidP="00AC5EBF">
      <w:pPr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>6  Umschulungsträger</w:t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  <w:t>(wenn vorhanden)</w:t>
      </w:r>
    </w:p>
    <w:p w14:paraId="7533E242" w14:textId="77777777" w:rsidR="00AC5EBF" w:rsidRDefault="00AC5EBF" w:rsidP="00AC5EBF">
      <w:pPr>
        <w:ind w:left="3540" w:hanging="3540"/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>7  Bezeichnung des Projektes</w:t>
      </w:r>
      <w:r>
        <w:rPr>
          <w:snapToGrid w:val="0"/>
          <w:color w:val="000000"/>
          <w:sz w:val="22"/>
        </w:rPr>
        <w:tab/>
        <w:t>Installation eines Backupservers, Systemeinbringung beim Kunden</w:t>
      </w:r>
    </w:p>
    <w:p w14:paraId="627BE8BF" w14:textId="77777777" w:rsidR="00AC5EBF" w:rsidRDefault="00AC5EBF" w:rsidP="00AC5EBF">
      <w:pPr>
        <w:ind w:left="3540" w:hanging="3540"/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>8  Beschreibung des Projektes</w:t>
      </w:r>
      <w:r>
        <w:rPr>
          <w:snapToGrid w:val="0"/>
          <w:color w:val="000000"/>
          <w:sz w:val="22"/>
        </w:rPr>
        <w:tab/>
        <w:t>Ein Kunde hat eine bestehende NT Domäne mit einem veralteten Backupkonzept.</w:t>
      </w:r>
    </w:p>
    <w:p w14:paraId="469CE172" w14:textId="77777777" w:rsidR="00AC5EBF" w:rsidRDefault="00AC5EBF" w:rsidP="00AC5EBF">
      <w:pPr>
        <w:ind w:left="3540"/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 xml:space="preserve">Diese Backup soll ersetzt werden, da im Laufe der Zeit weitere Server dazukamen.; ; ; </w:t>
      </w:r>
    </w:p>
    <w:p w14:paraId="0B81A823" w14:textId="77777777" w:rsidR="00AC5EBF" w:rsidRDefault="00AC5EBF" w:rsidP="00AC5EBF">
      <w:pPr>
        <w:ind w:left="2832" w:firstLine="708"/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>Es ist eine Ist Aufnahme der zu sichernden Daten notwendig.</w:t>
      </w:r>
    </w:p>
    <w:p w14:paraId="081BF267" w14:textId="77777777" w:rsidR="00AC5EBF" w:rsidRDefault="00AC5EBF" w:rsidP="00AC5EBF">
      <w:pPr>
        <w:ind w:left="3540"/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>Es soll ein neuer Server angeschafft werden, der ausschließlich für die Datensicherung</w:t>
      </w:r>
    </w:p>
    <w:p w14:paraId="332F08EC" w14:textId="77777777" w:rsidR="00AC5EBF" w:rsidRDefault="00AC5EBF" w:rsidP="00AC5EBF">
      <w:pPr>
        <w:ind w:left="2832" w:firstLine="708"/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>verantwortlich ist.</w:t>
      </w:r>
    </w:p>
    <w:p w14:paraId="2E7625B8" w14:textId="77777777" w:rsidR="00AC5EBF" w:rsidRDefault="00AC5EBF" w:rsidP="00AC5EBF">
      <w:pPr>
        <w:ind w:left="3540"/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>Neue Hardware: Compac Server PIII, 799 MHz, 256 MB RAM, Raidcontroller, 2 * 18 GB Festplatte</w:t>
      </w:r>
    </w:p>
    <w:p w14:paraId="0591D179" w14:textId="77777777" w:rsidR="00AC5EBF" w:rsidRDefault="00AC5EBF" w:rsidP="00AC5EBF">
      <w:pPr>
        <w:ind w:left="2832" w:firstLine="708"/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>internes DLT Laufwerk.</w:t>
      </w:r>
    </w:p>
    <w:p w14:paraId="461DC953" w14:textId="77777777" w:rsidR="00AC5EBF" w:rsidRDefault="00AC5EBF" w:rsidP="00AC5EBF">
      <w:pPr>
        <w:ind w:left="3540"/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>Neue Software: Windows 2000 Server, Arcserve 2000 Enterprise Edition, Arcserve Datenbank Agent</w:t>
      </w:r>
    </w:p>
    <w:p w14:paraId="7FC16218" w14:textId="77777777" w:rsidR="00AC5EBF" w:rsidRDefault="00AC5EBF" w:rsidP="00AC5EBF">
      <w:pPr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>9  Orte</w:t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  <w:t>Grundinstallation Büroräume Muster AG, Serverraum Kunde</w:t>
      </w:r>
    </w:p>
    <w:p w14:paraId="38DD36F8" w14:textId="77777777" w:rsidR="00AC5EBF" w:rsidRDefault="00AC5EBF" w:rsidP="00AC5EBF">
      <w:pPr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>10 Zeitraum</w:t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  <w:t>KW 12-21  (oder Datum 18.03.-24.05.2003)</w:t>
      </w:r>
    </w:p>
    <w:p w14:paraId="19929280" w14:textId="77777777" w:rsidR="00AC5EBF" w:rsidRDefault="00AC5EBF" w:rsidP="00AC5EBF">
      <w:pPr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>11/12 Ausbilderdaten</w:t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  <w:t>Hans Muster</w:t>
      </w:r>
    </w:p>
    <w:p w14:paraId="270AFA24" w14:textId="77777777" w:rsidR="00AC5EBF" w:rsidRDefault="00AC5EBF" w:rsidP="00AC5EBF">
      <w:pPr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>13 Ausbilderdaten</w:t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  <w:t>0815/4711</w:t>
      </w:r>
    </w:p>
    <w:p w14:paraId="6B2AEF0C" w14:textId="77777777" w:rsidR="00AC5EBF" w:rsidRDefault="00AC5EBF" w:rsidP="00AC5EBF">
      <w:pPr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>14 Zeitplan</w:t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  <w:t>Vorbereitungsgespräch mit Kunden 1 Std.</w:t>
      </w:r>
    </w:p>
    <w:p w14:paraId="6921937F" w14:textId="77777777" w:rsidR="00AC5EBF" w:rsidRDefault="00AC5EBF" w:rsidP="00AC5EBF">
      <w:pPr>
        <w:ind w:left="2832" w:firstLine="708"/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 xml:space="preserve">IST Aufnahme beim Kunden </w:t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  <w:t>3 Std.</w:t>
      </w:r>
    </w:p>
    <w:p w14:paraId="48245DF5" w14:textId="77777777" w:rsidR="00AC5EBF" w:rsidRDefault="00AC5EBF" w:rsidP="00AC5EBF">
      <w:pPr>
        <w:ind w:left="2832" w:firstLine="708"/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 xml:space="preserve">Angebotserstellung </w:t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  <w:t>2 Std.</w:t>
      </w:r>
    </w:p>
    <w:p w14:paraId="36354C48" w14:textId="77777777" w:rsidR="00AC5EBF" w:rsidRDefault="00AC5EBF" w:rsidP="00AC5EBF">
      <w:pPr>
        <w:ind w:left="2832" w:firstLine="708"/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 xml:space="preserve">Grundinstallation Server </w:t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  <w:t>6 Std.</w:t>
      </w:r>
    </w:p>
    <w:p w14:paraId="35BC3C8D" w14:textId="77777777" w:rsidR="00AC5EBF" w:rsidRDefault="00AC5EBF" w:rsidP="00AC5EBF">
      <w:pPr>
        <w:ind w:left="2832" w:firstLine="708"/>
        <w:rPr>
          <w:snapToGrid w:val="0"/>
          <w:color w:val="000000"/>
          <w:sz w:val="22"/>
          <w:lang w:val="en-GB"/>
        </w:rPr>
      </w:pPr>
      <w:r>
        <w:rPr>
          <w:snapToGrid w:val="0"/>
          <w:color w:val="000000"/>
          <w:sz w:val="22"/>
          <w:lang w:val="en-GB"/>
        </w:rPr>
        <w:t xml:space="preserve">Grundinstallation Arcserve </w:t>
      </w:r>
      <w:r>
        <w:rPr>
          <w:snapToGrid w:val="0"/>
          <w:color w:val="000000"/>
          <w:sz w:val="22"/>
          <w:lang w:val="en-GB"/>
        </w:rPr>
        <w:tab/>
      </w:r>
      <w:r>
        <w:rPr>
          <w:snapToGrid w:val="0"/>
          <w:color w:val="000000"/>
          <w:sz w:val="22"/>
          <w:lang w:val="en-GB"/>
        </w:rPr>
        <w:tab/>
        <w:t>4 Std.</w:t>
      </w:r>
    </w:p>
    <w:p w14:paraId="116BB143" w14:textId="77777777" w:rsidR="00AC5EBF" w:rsidRDefault="00AC5EBF" w:rsidP="00AC5EBF">
      <w:pPr>
        <w:ind w:left="2832" w:firstLine="708"/>
        <w:rPr>
          <w:snapToGrid w:val="0"/>
          <w:color w:val="000000"/>
          <w:sz w:val="22"/>
          <w:lang w:val="en-GB"/>
        </w:rPr>
      </w:pPr>
      <w:r>
        <w:rPr>
          <w:snapToGrid w:val="0"/>
          <w:color w:val="000000"/>
          <w:sz w:val="22"/>
          <w:lang w:val="en-GB"/>
        </w:rPr>
        <w:t>Test Backup</w:t>
      </w:r>
      <w:r>
        <w:rPr>
          <w:snapToGrid w:val="0"/>
          <w:color w:val="000000"/>
          <w:sz w:val="22"/>
          <w:lang w:val="en-GB"/>
        </w:rPr>
        <w:tab/>
      </w:r>
      <w:r>
        <w:rPr>
          <w:snapToGrid w:val="0"/>
          <w:color w:val="000000"/>
          <w:sz w:val="22"/>
          <w:lang w:val="en-GB"/>
        </w:rPr>
        <w:tab/>
      </w:r>
      <w:r>
        <w:rPr>
          <w:snapToGrid w:val="0"/>
          <w:color w:val="000000"/>
          <w:sz w:val="22"/>
          <w:lang w:val="en-GB"/>
        </w:rPr>
        <w:tab/>
      </w:r>
      <w:r>
        <w:rPr>
          <w:snapToGrid w:val="0"/>
          <w:color w:val="000000"/>
          <w:sz w:val="22"/>
          <w:lang w:val="en-GB"/>
        </w:rPr>
        <w:tab/>
        <w:t>4 Std.</w:t>
      </w:r>
    </w:p>
    <w:p w14:paraId="6B7C081E" w14:textId="77777777" w:rsidR="00AC5EBF" w:rsidRDefault="00AC5EBF" w:rsidP="00AC5EBF">
      <w:pPr>
        <w:ind w:left="2832" w:firstLine="708"/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>Einbringung Kunden</w:t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  <w:t>8 Std.</w:t>
      </w:r>
    </w:p>
    <w:p w14:paraId="10504A42" w14:textId="77777777" w:rsidR="00AC5EBF" w:rsidRDefault="00AC5EBF" w:rsidP="00AC5EBF">
      <w:pPr>
        <w:ind w:left="2832" w:firstLine="708"/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>Test Kunde</w:t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  <w:t>2 Std.</w:t>
      </w:r>
    </w:p>
    <w:p w14:paraId="733D740E" w14:textId="77777777" w:rsidR="00AC5EBF" w:rsidRDefault="00AC5EBF" w:rsidP="00AC5EBF">
      <w:pPr>
        <w:ind w:left="2832" w:firstLine="708"/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>Dokumentation Projekt</w:t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  <w:t>5 Std.</w:t>
      </w:r>
    </w:p>
    <w:p w14:paraId="179A3220" w14:textId="77777777" w:rsidR="00AC5EBF" w:rsidRDefault="00AC5EBF" w:rsidP="00AC5EBF">
      <w:pPr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>15 Projektdokumentation grob</w:t>
      </w:r>
      <w:r>
        <w:rPr>
          <w:snapToGrid w:val="0"/>
          <w:color w:val="000000"/>
          <w:sz w:val="22"/>
        </w:rPr>
        <w:tab/>
        <w:t>Projektziel</w:t>
      </w:r>
    </w:p>
    <w:p w14:paraId="1181C4FA" w14:textId="77777777" w:rsidR="00AC5EBF" w:rsidRDefault="00AC5EBF" w:rsidP="00AC5EBF">
      <w:pPr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 xml:space="preserve">     nicht eigene Unterstrichen</w:t>
      </w:r>
      <w:r>
        <w:rPr>
          <w:snapToGrid w:val="0"/>
          <w:color w:val="000000"/>
          <w:sz w:val="22"/>
        </w:rPr>
        <w:tab/>
        <w:t>Projektumfeld, Firmenvorstellung</w:t>
      </w:r>
    </w:p>
    <w:p w14:paraId="3A6E6C02" w14:textId="77777777" w:rsidR="00AC5EBF" w:rsidRDefault="00AC5EBF" w:rsidP="00AC5EBF">
      <w:pPr>
        <w:ind w:left="2832" w:firstLine="708"/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>Terminplan</w:t>
      </w:r>
    </w:p>
    <w:p w14:paraId="3932639E" w14:textId="77777777" w:rsidR="00AC5EBF" w:rsidRDefault="00AC5EBF" w:rsidP="00AC5EBF">
      <w:pPr>
        <w:ind w:left="2832" w:firstLine="708"/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>Kostenplan / Angebot</w:t>
      </w:r>
    </w:p>
    <w:p w14:paraId="5D246489" w14:textId="77777777" w:rsidR="00AC5EBF" w:rsidRDefault="00AC5EBF" w:rsidP="00AC5EBF">
      <w:pPr>
        <w:ind w:left="2832" w:firstLine="708"/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>Ablaufplan</w:t>
      </w:r>
    </w:p>
    <w:p w14:paraId="5831C831" w14:textId="77777777" w:rsidR="00AC5EBF" w:rsidRDefault="00AC5EBF" w:rsidP="00AC5EBF">
      <w:pPr>
        <w:ind w:left="2832" w:firstLine="708"/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>Soll - Ist Vergleich</w:t>
      </w:r>
    </w:p>
    <w:p w14:paraId="08D9D346" w14:textId="77777777" w:rsidR="00AC5EBF" w:rsidRDefault="00AC5EBF" w:rsidP="00AC5EBF">
      <w:pPr>
        <w:ind w:left="2832" w:firstLine="708"/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>Abweichungen</w:t>
      </w:r>
    </w:p>
    <w:p w14:paraId="278AE53F" w14:textId="77777777" w:rsidR="00AC5EBF" w:rsidRDefault="00AC5EBF" w:rsidP="00AC5EBF">
      <w:pPr>
        <w:ind w:left="2832" w:firstLine="708"/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>Qualitätssicherung / Testergebnisse</w:t>
      </w:r>
    </w:p>
    <w:p w14:paraId="168959F0" w14:textId="77777777" w:rsidR="00AC5EBF" w:rsidRDefault="00AC5EBF" w:rsidP="00AC5EBF">
      <w:pPr>
        <w:ind w:left="2832" w:firstLine="708"/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>Einweisung</w:t>
      </w:r>
    </w:p>
    <w:p w14:paraId="2E4BFA92" w14:textId="77777777" w:rsidR="00AC5EBF" w:rsidRDefault="00AC5EBF" w:rsidP="00AC5EBF">
      <w:pPr>
        <w:ind w:left="2832" w:firstLine="708"/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>Kundendokumentation</w:t>
      </w:r>
    </w:p>
    <w:p w14:paraId="33D8773A" w14:textId="77777777" w:rsidR="00AC5EBF" w:rsidRDefault="00AC5EBF" w:rsidP="00AC5EBF">
      <w:pPr>
        <w:ind w:left="2832" w:firstLine="708"/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  <w:u w:val="single"/>
        </w:rPr>
        <w:t>Handbuch Arcserve</w:t>
      </w:r>
    </w:p>
    <w:p w14:paraId="1262AACA" w14:textId="77777777" w:rsidR="00AC5EBF" w:rsidRDefault="00AC5EBF" w:rsidP="00AC5EBF">
      <w:pPr>
        <w:rPr>
          <w:snapToGrid w:val="0"/>
          <w:color w:val="000000"/>
          <w:sz w:val="22"/>
        </w:rPr>
      </w:pPr>
    </w:p>
    <w:p w14:paraId="6E3EBC21" w14:textId="77777777" w:rsidR="00AC5EBF" w:rsidRDefault="00AC5EBF" w:rsidP="00AC5EBF">
      <w:pPr>
        <w:rPr>
          <w:snapToGrid w:val="0"/>
          <w:color w:val="000000"/>
          <w:sz w:val="22"/>
        </w:rPr>
      </w:pPr>
    </w:p>
    <w:p w14:paraId="77C43964" w14:textId="77777777" w:rsidR="00AC5EBF" w:rsidRDefault="00AC5EBF" w:rsidP="00AC5EBF">
      <w:pPr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>16 Präsentationsmittel</w:t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  <w:t>Beamer, Flipchart</w:t>
      </w:r>
    </w:p>
    <w:p w14:paraId="3DDAB7D3" w14:textId="77777777" w:rsidR="00AC5EBF" w:rsidRDefault="00AC5EBF" w:rsidP="00AC5EBF">
      <w:pPr>
        <w:rPr>
          <w:snapToGrid w:val="0"/>
          <w:color w:val="000000"/>
          <w:sz w:val="22"/>
        </w:rPr>
      </w:pPr>
      <w:r>
        <w:rPr>
          <w:snapToGrid w:val="0"/>
          <w:color w:val="000000"/>
          <w:sz w:val="22"/>
        </w:rPr>
        <w:t>17 Ausbilder Unterschrift</w:t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  <w:t>09.09.2002 Mustermann</w:t>
      </w:r>
    </w:p>
    <w:p w14:paraId="0ACAF54B" w14:textId="77777777" w:rsidR="00AC5EBF" w:rsidRDefault="00AC5EBF" w:rsidP="00AC5EBF">
      <w:pPr>
        <w:rPr>
          <w:sz w:val="22"/>
        </w:rPr>
      </w:pPr>
      <w:r>
        <w:rPr>
          <w:snapToGrid w:val="0"/>
          <w:color w:val="000000"/>
          <w:sz w:val="22"/>
        </w:rPr>
        <w:t>18 Antragsteller Unterschrift</w:t>
      </w:r>
      <w:r>
        <w:rPr>
          <w:snapToGrid w:val="0"/>
          <w:color w:val="000000"/>
          <w:sz w:val="22"/>
        </w:rPr>
        <w:tab/>
      </w:r>
      <w:r>
        <w:rPr>
          <w:snapToGrid w:val="0"/>
          <w:color w:val="000000"/>
          <w:sz w:val="22"/>
        </w:rPr>
        <w:tab/>
        <w:t>09.09.2002 Musterantragsteller</w:t>
      </w:r>
    </w:p>
    <w:p w14:paraId="2730F758" w14:textId="77777777" w:rsidR="00AC5EBF" w:rsidRPr="00566C0F" w:rsidRDefault="00AC5EBF" w:rsidP="00566C0F">
      <w:pPr>
        <w:autoSpaceDE w:val="0"/>
        <w:autoSpaceDN w:val="0"/>
        <w:adjustRightInd w:val="0"/>
        <w:rPr>
          <w:rFonts w:cs="Arial"/>
          <w:sz w:val="18"/>
          <w:szCs w:val="18"/>
        </w:rPr>
      </w:pPr>
    </w:p>
    <w:sectPr w:rsidR="00AC5EBF" w:rsidRPr="00566C0F">
      <w:pgSz w:w="11906" w:h="16838"/>
      <w:pgMar w:top="567" w:right="851" w:bottom="567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6634E" w14:textId="77777777" w:rsidR="008F4CE2" w:rsidRDefault="008F4CE2">
      <w:r>
        <w:separator/>
      </w:r>
    </w:p>
  </w:endnote>
  <w:endnote w:type="continuationSeparator" w:id="0">
    <w:p w14:paraId="7C4C8BFF" w14:textId="77777777" w:rsidR="008F4CE2" w:rsidRDefault="008F4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tique Olv (W1)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307C7" w14:textId="77777777" w:rsidR="008F4CE2" w:rsidRDefault="008F4CE2">
      <w:r>
        <w:separator/>
      </w:r>
    </w:p>
  </w:footnote>
  <w:footnote w:type="continuationSeparator" w:id="0">
    <w:p w14:paraId="457C4CA7" w14:textId="77777777" w:rsidR="008F4CE2" w:rsidRDefault="008F4C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31788"/>
    <w:multiLevelType w:val="multilevel"/>
    <w:tmpl w:val="0070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BE45FA"/>
    <w:multiLevelType w:val="multilevel"/>
    <w:tmpl w:val="79A0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146CDB"/>
    <w:multiLevelType w:val="multilevel"/>
    <w:tmpl w:val="D262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328414">
    <w:abstractNumId w:val="1"/>
  </w:num>
  <w:num w:numId="2" w16cid:durableId="732434762">
    <w:abstractNumId w:val="0"/>
  </w:num>
  <w:num w:numId="3" w16cid:durableId="13064663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16D6"/>
    <w:rsid w:val="000130C7"/>
    <w:rsid w:val="00016344"/>
    <w:rsid w:val="000B3C56"/>
    <w:rsid w:val="000F02A4"/>
    <w:rsid w:val="000F3685"/>
    <w:rsid w:val="001031ED"/>
    <w:rsid w:val="00111A57"/>
    <w:rsid w:val="001C0796"/>
    <w:rsid w:val="003C584D"/>
    <w:rsid w:val="00405F29"/>
    <w:rsid w:val="004866BA"/>
    <w:rsid w:val="004B76F8"/>
    <w:rsid w:val="004D7050"/>
    <w:rsid w:val="00511063"/>
    <w:rsid w:val="00566C0F"/>
    <w:rsid w:val="005771AD"/>
    <w:rsid w:val="005A5E48"/>
    <w:rsid w:val="005C374E"/>
    <w:rsid w:val="005E6F53"/>
    <w:rsid w:val="006218AC"/>
    <w:rsid w:val="00653002"/>
    <w:rsid w:val="007C6705"/>
    <w:rsid w:val="007E61CD"/>
    <w:rsid w:val="008213E5"/>
    <w:rsid w:val="00831837"/>
    <w:rsid w:val="0087487E"/>
    <w:rsid w:val="008F4CE2"/>
    <w:rsid w:val="00A23BB7"/>
    <w:rsid w:val="00A46C3D"/>
    <w:rsid w:val="00AC5EBF"/>
    <w:rsid w:val="00BA24E8"/>
    <w:rsid w:val="00C616D6"/>
    <w:rsid w:val="00C6226A"/>
    <w:rsid w:val="00DE49CF"/>
    <w:rsid w:val="00E11869"/>
    <w:rsid w:val="00E3648C"/>
    <w:rsid w:val="00EA7C81"/>
    <w:rsid w:val="00F10AF3"/>
    <w:rsid w:val="00F44361"/>
    <w:rsid w:val="00FB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9FA400"/>
  <w15:chartTrackingRefBased/>
  <w15:docId w15:val="{1DBBDDDE-35B7-495E-96FD-E9DA6B626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  <w:lang w:eastAsia="de-DE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b/>
    </w:rPr>
  </w:style>
  <w:style w:type="paragraph" w:styleId="berschrift2">
    <w:name w:val="heading 2"/>
    <w:basedOn w:val="Standard"/>
    <w:next w:val="Standard"/>
    <w:qFormat/>
    <w:pPr>
      <w:keepNext/>
      <w:outlineLvl w:val="1"/>
    </w:pPr>
    <w:rPr>
      <w:rFonts w:ascii="Antique Olv (W1)" w:hAnsi="Antique Olv (W1)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  <w:rPr>
      <w:rFonts w:ascii="Times New Roman" w:hAnsi="Times New Roman"/>
      <w:sz w:val="20"/>
    </w:r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/>
    </w:r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semiHidden/>
    <w:rsid w:val="00A46C3D"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rsid w:val="00566C0F"/>
    <w:pPr>
      <w:spacing w:before="100" w:beforeAutospacing="1" w:after="100" w:afterAutospacing="1"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K:\Program\97Vorlagen\Logo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Logo.dot</Template>
  <TotalTime>0</TotalTime>
  <Pages>1</Pages>
  <Words>837</Words>
  <Characters>5277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 </vt:lpstr>
    </vt:vector>
  </TitlesOfParts>
  <Company>IHK Region Stuttgart</Company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NTUser</dc:creator>
  <cp:keywords/>
  <dc:description/>
  <cp:lastModifiedBy>Ioannis Kiourtzidis</cp:lastModifiedBy>
  <cp:revision>3</cp:revision>
  <cp:lastPrinted>2006-12-28T09:36:00Z</cp:lastPrinted>
  <dcterms:created xsi:type="dcterms:W3CDTF">2026-01-28T08:00:00Z</dcterms:created>
  <dcterms:modified xsi:type="dcterms:W3CDTF">2026-02-02T14:14:00Z</dcterms:modified>
</cp:coreProperties>
</file>